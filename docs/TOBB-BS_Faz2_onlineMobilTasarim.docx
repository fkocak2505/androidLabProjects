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452A71" w14:textId="77777777" w:rsidR="005F51B8" w:rsidRPr="00C261CC" w:rsidRDefault="005F51B8">
      <w:pPr>
        <w:spacing w:before="120"/>
        <w:jc w:val="center"/>
        <w:rPr>
          <w:rFonts w:cs="Arial"/>
          <w:noProof w:val="0"/>
          <w:sz w:val="44"/>
          <w:szCs w:val="44"/>
        </w:rPr>
      </w:pPr>
    </w:p>
    <w:p w14:paraId="3B79F1CA" w14:textId="77777777" w:rsidR="005F51B8" w:rsidRPr="00C261CC" w:rsidRDefault="007A68A9">
      <w:pPr>
        <w:spacing w:before="120"/>
        <w:jc w:val="center"/>
        <w:rPr>
          <w:rFonts w:cs="Arial"/>
          <w:noProof w:val="0"/>
          <w:sz w:val="44"/>
          <w:szCs w:val="44"/>
        </w:rPr>
      </w:pPr>
      <w:r w:rsidRPr="00C261CC">
        <w:rPr>
          <w:rFonts w:cs="Arial"/>
          <w:sz w:val="44"/>
          <w:szCs w:val="44"/>
          <w:lang w:eastAsia="tr-TR"/>
        </w:rPr>
        <w:drawing>
          <wp:inline distT="0" distB="0" distL="0" distR="0" wp14:anchorId="242FA299" wp14:editId="527D9B6D">
            <wp:extent cx="4586605" cy="140081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60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DA9D3" w14:textId="77777777" w:rsidR="005F42D3" w:rsidRPr="00C261CC" w:rsidRDefault="007A68A9" w:rsidP="005F42D3">
      <w:pPr>
        <w:pStyle w:val="kapakad"/>
        <w:ind w:left="0"/>
        <w:rPr>
          <w:sz w:val="44"/>
        </w:rPr>
      </w:pPr>
      <w:r w:rsidRPr="00C261CC">
        <w:rPr>
          <w:noProof/>
          <w:sz w:val="28"/>
          <w:szCs w:val="28"/>
          <w:lang w:eastAsia="tr-TR"/>
        </w:rPr>
        <w:drawing>
          <wp:inline distT="0" distB="0" distL="0" distR="0" wp14:anchorId="37C08841" wp14:editId="7037EF6A">
            <wp:extent cx="1238885" cy="737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8DC84" w14:textId="77777777" w:rsidR="005F42D3" w:rsidRPr="00C261CC" w:rsidRDefault="005F42D3" w:rsidP="005F42D3">
      <w:pPr>
        <w:spacing w:before="240" w:after="60"/>
        <w:ind w:right="471"/>
        <w:jc w:val="center"/>
        <w:rPr>
          <w:b/>
          <w:sz w:val="44"/>
          <w:szCs w:val="44"/>
        </w:rPr>
      </w:pPr>
      <w:r w:rsidRPr="00C261CC">
        <w:rPr>
          <w:b/>
          <w:sz w:val="44"/>
          <w:szCs w:val="44"/>
        </w:rPr>
        <w:t>TÜRKİYE ODALAR VE BORSALAR BİRLİĞİ</w:t>
      </w:r>
    </w:p>
    <w:p w14:paraId="31209E21" w14:textId="77777777" w:rsidR="005F42D3" w:rsidRPr="00C261CC" w:rsidRDefault="005F42D3" w:rsidP="005F42D3">
      <w:pPr>
        <w:spacing w:before="240" w:after="60"/>
        <w:ind w:right="471"/>
        <w:jc w:val="center"/>
        <w:rPr>
          <w:b/>
          <w:sz w:val="44"/>
          <w:szCs w:val="44"/>
        </w:rPr>
      </w:pPr>
      <w:r w:rsidRPr="00C261CC">
        <w:rPr>
          <w:b/>
          <w:sz w:val="44"/>
          <w:szCs w:val="44"/>
        </w:rPr>
        <w:t>(TOBB)</w:t>
      </w:r>
    </w:p>
    <w:p w14:paraId="4B5F1A39" w14:textId="77777777" w:rsidR="005F42D3" w:rsidRPr="00C261CC" w:rsidRDefault="005F42D3" w:rsidP="005F42D3">
      <w:pPr>
        <w:spacing w:before="240" w:after="60"/>
        <w:ind w:right="471"/>
        <w:jc w:val="center"/>
        <w:rPr>
          <w:b/>
          <w:sz w:val="44"/>
          <w:szCs w:val="44"/>
        </w:rPr>
      </w:pPr>
    </w:p>
    <w:p w14:paraId="1A7DEC6D" w14:textId="77777777" w:rsidR="005F42D3" w:rsidRPr="00C261CC" w:rsidRDefault="005F42D3" w:rsidP="005F42D3">
      <w:pPr>
        <w:spacing w:before="240" w:after="60"/>
        <w:ind w:right="471"/>
        <w:jc w:val="center"/>
        <w:rPr>
          <w:b/>
          <w:sz w:val="44"/>
          <w:szCs w:val="44"/>
        </w:rPr>
      </w:pPr>
      <w:r w:rsidRPr="00C261CC">
        <w:rPr>
          <w:b/>
          <w:sz w:val="44"/>
          <w:szCs w:val="44"/>
        </w:rPr>
        <w:t>BİLGİ SİSTEMLERİ YENİLEME PROJESİ</w:t>
      </w:r>
    </w:p>
    <w:p w14:paraId="6BE3E4C4" w14:textId="77777777" w:rsidR="005F51B8" w:rsidRPr="00C261CC" w:rsidRDefault="005F51B8">
      <w:pPr>
        <w:pStyle w:val="kapakad"/>
        <w:ind w:left="0"/>
        <w:rPr>
          <w:rFonts w:cs="Arial"/>
          <w:b w:val="0"/>
          <w:sz w:val="40"/>
        </w:rPr>
      </w:pPr>
    </w:p>
    <w:p w14:paraId="20CC24DF" w14:textId="77777777" w:rsidR="00924C2A" w:rsidRDefault="00850DE4">
      <w:pPr>
        <w:pStyle w:val="kapakad"/>
        <w:ind w:left="0"/>
        <w:rPr>
          <w:rFonts w:cs="Arial"/>
          <w:b w:val="0"/>
        </w:rPr>
      </w:pPr>
      <w:r>
        <w:rPr>
          <w:rFonts w:cs="Arial"/>
          <w:b w:val="0"/>
        </w:rPr>
        <w:t>FAZ 2 Online İşlemler ve Mobil</w:t>
      </w:r>
    </w:p>
    <w:p w14:paraId="52AF479E" w14:textId="77777777" w:rsidR="005F51B8" w:rsidRPr="00C261CC" w:rsidRDefault="00924C2A">
      <w:pPr>
        <w:pStyle w:val="kapakad"/>
        <w:ind w:left="0"/>
        <w:rPr>
          <w:rFonts w:cs="Arial"/>
          <w:b w:val="0"/>
        </w:rPr>
      </w:pPr>
      <w:r>
        <w:rPr>
          <w:rFonts w:cs="Arial"/>
          <w:b w:val="0"/>
        </w:rPr>
        <w:t xml:space="preserve">Tasarım </w:t>
      </w:r>
      <w:r w:rsidR="005F51B8" w:rsidRPr="00C261CC">
        <w:rPr>
          <w:rFonts w:cs="Arial"/>
          <w:b w:val="0"/>
        </w:rPr>
        <w:t>Dokümanı</w:t>
      </w:r>
    </w:p>
    <w:p w14:paraId="295B529D" w14:textId="77777777" w:rsidR="003C2312" w:rsidRPr="00C261CC" w:rsidRDefault="003C2312" w:rsidP="00850DE4">
      <w:pPr>
        <w:spacing w:before="120"/>
        <w:rPr>
          <w:rFonts w:cs="Arial"/>
          <w:noProof w:val="0"/>
          <w:sz w:val="36"/>
        </w:rPr>
      </w:pPr>
    </w:p>
    <w:p w14:paraId="2F7D1F30" w14:textId="77777777" w:rsidR="003C2312" w:rsidRPr="00C261CC" w:rsidRDefault="003C2312">
      <w:pPr>
        <w:spacing w:before="120"/>
        <w:jc w:val="center"/>
        <w:rPr>
          <w:rFonts w:cs="Arial"/>
          <w:bCs/>
          <w:noProof w:val="0"/>
          <w:sz w:val="32"/>
        </w:rPr>
      </w:pPr>
    </w:p>
    <w:p w14:paraId="6E223938" w14:textId="77777777" w:rsidR="005F51B8" w:rsidRPr="00C261CC" w:rsidRDefault="00A21EE8">
      <w:pPr>
        <w:spacing w:before="120"/>
        <w:jc w:val="center"/>
        <w:rPr>
          <w:rFonts w:cs="Arial"/>
          <w:bCs/>
          <w:noProof w:val="0"/>
          <w:sz w:val="32"/>
        </w:rPr>
      </w:pPr>
      <w:r w:rsidRPr="00C261CC">
        <w:rPr>
          <w:rFonts w:cs="Arial"/>
          <w:bCs/>
          <w:noProof w:val="0"/>
          <w:sz w:val="32"/>
        </w:rPr>
        <w:t xml:space="preserve">Tarih: </w:t>
      </w:r>
      <w:r w:rsidR="005F270F">
        <w:rPr>
          <w:rFonts w:cs="Arial"/>
          <w:bCs/>
          <w:noProof w:val="0"/>
          <w:sz w:val="32"/>
        </w:rPr>
        <w:t>12.10</w:t>
      </w:r>
      <w:r w:rsidR="005F42D3" w:rsidRPr="00C261CC">
        <w:rPr>
          <w:rFonts w:cs="Arial"/>
          <w:bCs/>
          <w:noProof w:val="0"/>
          <w:sz w:val="32"/>
        </w:rPr>
        <w:t>.2017</w:t>
      </w:r>
    </w:p>
    <w:p w14:paraId="31FA0FCE" w14:textId="77777777" w:rsidR="005F51B8" w:rsidRPr="00C261CC" w:rsidRDefault="005F51B8">
      <w:pPr>
        <w:spacing w:before="120"/>
        <w:jc w:val="center"/>
        <w:rPr>
          <w:rFonts w:cs="Arial"/>
          <w:bCs/>
          <w:noProof w:val="0"/>
          <w:sz w:val="32"/>
        </w:rPr>
      </w:pPr>
      <w:r w:rsidRPr="00C261CC">
        <w:rPr>
          <w:rFonts w:cs="Arial"/>
          <w:bCs/>
          <w:noProof w:val="0"/>
          <w:sz w:val="32"/>
        </w:rPr>
        <w:br w:type="page"/>
      </w:r>
    </w:p>
    <w:p w14:paraId="613D326B" w14:textId="77777777" w:rsidR="005F51B8" w:rsidRPr="00C261CC" w:rsidRDefault="005F51B8">
      <w:pPr>
        <w:spacing w:before="120"/>
        <w:jc w:val="center"/>
        <w:rPr>
          <w:rFonts w:cs="Arial"/>
          <w:bCs/>
          <w:noProof w:val="0"/>
          <w:sz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67"/>
        <w:gridCol w:w="2867"/>
        <w:gridCol w:w="2788"/>
      </w:tblGrid>
      <w:tr w:rsidR="005F51B8" w:rsidRPr="00C261CC" w14:paraId="78834925" w14:textId="77777777">
        <w:tc>
          <w:tcPr>
            <w:tcW w:w="2867" w:type="dxa"/>
          </w:tcPr>
          <w:p w14:paraId="03C411E2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Hazırlayan</w:t>
            </w:r>
          </w:p>
        </w:tc>
        <w:tc>
          <w:tcPr>
            <w:tcW w:w="2867" w:type="dxa"/>
          </w:tcPr>
          <w:p w14:paraId="13EECADE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Tarih</w:t>
            </w:r>
          </w:p>
        </w:tc>
        <w:tc>
          <w:tcPr>
            <w:tcW w:w="2788" w:type="dxa"/>
          </w:tcPr>
          <w:p w14:paraId="4AE9703A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İmza</w:t>
            </w:r>
          </w:p>
        </w:tc>
      </w:tr>
      <w:tr w:rsidR="005F51B8" w:rsidRPr="00C261CC" w14:paraId="652AFE07" w14:textId="77777777">
        <w:tc>
          <w:tcPr>
            <w:tcW w:w="2867" w:type="dxa"/>
          </w:tcPr>
          <w:p w14:paraId="5F99F5BE" w14:textId="77777777" w:rsidR="005F51B8" w:rsidRPr="00C261CC" w:rsidRDefault="009777C4">
            <w:pPr>
              <w:pStyle w:val="Konuerii1"/>
              <w:rPr>
                <w:rFonts w:cs="Arial"/>
                <w:noProof w:val="0"/>
              </w:rPr>
            </w:pPr>
            <w:r w:rsidRPr="00C261CC">
              <w:t>Devrim Erdönmez</w:t>
            </w:r>
          </w:p>
        </w:tc>
        <w:tc>
          <w:tcPr>
            <w:tcW w:w="2867" w:type="dxa"/>
          </w:tcPr>
          <w:p w14:paraId="30756A0B" w14:textId="77777777" w:rsidR="005F51B8" w:rsidRPr="00C261CC" w:rsidRDefault="005F270F" w:rsidP="005F270F">
            <w:pPr>
              <w:pStyle w:val="Konuerii1"/>
              <w:rPr>
                <w:rFonts w:cs="Arial"/>
                <w:noProof w:val="0"/>
              </w:rPr>
            </w:pPr>
            <w:r>
              <w:rPr>
                <w:rFonts w:cs="Arial"/>
                <w:noProof w:val="0"/>
              </w:rPr>
              <w:t>11</w:t>
            </w:r>
            <w:r w:rsidR="00643473">
              <w:rPr>
                <w:rFonts w:cs="Arial"/>
                <w:noProof w:val="0"/>
              </w:rPr>
              <w:t>.</w:t>
            </w:r>
            <w:r>
              <w:rPr>
                <w:rFonts w:cs="Arial"/>
                <w:noProof w:val="0"/>
              </w:rPr>
              <w:t>10</w:t>
            </w:r>
            <w:r w:rsidR="009777C4" w:rsidRPr="00C261CC">
              <w:rPr>
                <w:rFonts w:cs="Arial"/>
                <w:noProof w:val="0"/>
              </w:rPr>
              <w:t>.2017</w:t>
            </w:r>
          </w:p>
        </w:tc>
        <w:tc>
          <w:tcPr>
            <w:tcW w:w="2788" w:type="dxa"/>
          </w:tcPr>
          <w:p w14:paraId="2371F0AE" w14:textId="77777777" w:rsidR="005F51B8" w:rsidRPr="00C261CC" w:rsidRDefault="005F51B8">
            <w:pPr>
              <w:pStyle w:val="Konuerii1"/>
              <w:rPr>
                <w:rFonts w:cs="Arial"/>
                <w:noProof w:val="0"/>
              </w:rPr>
            </w:pPr>
          </w:p>
        </w:tc>
      </w:tr>
    </w:tbl>
    <w:p w14:paraId="3D6042F0" w14:textId="77777777" w:rsidR="005F51B8" w:rsidRPr="00C261CC" w:rsidRDefault="005F51B8">
      <w:pPr>
        <w:pStyle w:val="Konuerii1"/>
        <w:rPr>
          <w:rFonts w:cs="Arial"/>
          <w:b/>
          <w:bCs/>
          <w:noProof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43"/>
        <w:gridCol w:w="2877"/>
        <w:gridCol w:w="2802"/>
      </w:tblGrid>
      <w:tr w:rsidR="005F51B8" w:rsidRPr="00C261CC" w14:paraId="261132C6" w14:textId="77777777">
        <w:tc>
          <w:tcPr>
            <w:tcW w:w="3096" w:type="dxa"/>
          </w:tcPr>
          <w:p w14:paraId="30F4B659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Gözden Geçiren</w:t>
            </w:r>
          </w:p>
        </w:tc>
        <w:tc>
          <w:tcPr>
            <w:tcW w:w="3096" w:type="dxa"/>
          </w:tcPr>
          <w:p w14:paraId="370440E9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Tarih</w:t>
            </w:r>
          </w:p>
        </w:tc>
        <w:tc>
          <w:tcPr>
            <w:tcW w:w="3096" w:type="dxa"/>
          </w:tcPr>
          <w:p w14:paraId="393AF68C" w14:textId="77777777" w:rsidR="005F51B8" w:rsidRPr="00C261CC" w:rsidRDefault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İmza</w:t>
            </w:r>
          </w:p>
        </w:tc>
      </w:tr>
      <w:tr w:rsidR="005F51B8" w:rsidRPr="00C261CC" w14:paraId="1E4B4EF2" w14:textId="77777777">
        <w:tc>
          <w:tcPr>
            <w:tcW w:w="3096" w:type="dxa"/>
          </w:tcPr>
          <w:p w14:paraId="7CD5AE91" w14:textId="77777777" w:rsidR="005F51B8" w:rsidRPr="00C261CC" w:rsidRDefault="00C2445B">
            <w:pPr>
              <w:pStyle w:val="Konuerii1"/>
              <w:rPr>
                <w:rFonts w:cs="Arial"/>
                <w:noProof w:val="0"/>
              </w:rPr>
            </w:pPr>
            <w:r>
              <w:rPr>
                <w:rFonts w:cs="Arial"/>
                <w:noProof w:val="0"/>
              </w:rPr>
              <w:t>Ferhat Savcı</w:t>
            </w:r>
          </w:p>
        </w:tc>
        <w:tc>
          <w:tcPr>
            <w:tcW w:w="3096" w:type="dxa"/>
          </w:tcPr>
          <w:p w14:paraId="2C96EC4F" w14:textId="77777777" w:rsidR="005F51B8" w:rsidRPr="00C261CC" w:rsidRDefault="005F270F" w:rsidP="005F270F">
            <w:pPr>
              <w:pStyle w:val="Konuerii1"/>
              <w:rPr>
                <w:rFonts w:cs="Arial"/>
                <w:noProof w:val="0"/>
              </w:rPr>
            </w:pPr>
            <w:r>
              <w:rPr>
                <w:rFonts w:cs="Arial"/>
                <w:noProof w:val="0"/>
              </w:rPr>
              <w:t>11</w:t>
            </w:r>
            <w:r w:rsidR="00643473">
              <w:rPr>
                <w:rFonts w:cs="Arial"/>
                <w:noProof w:val="0"/>
              </w:rPr>
              <w:t>.</w:t>
            </w:r>
            <w:r>
              <w:rPr>
                <w:rFonts w:cs="Arial"/>
                <w:noProof w:val="0"/>
              </w:rPr>
              <w:t>10</w:t>
            </w:r>
            <w:r w:rsidR="009777C4" w:rsidRPr="00C261CC">
              <w:rPr>
                <w:rFonts w:cs="Arial"/>
                <w:noProof w:val="0"/>
              </w:rPr>
              <w:t>.2017</w:t>
            </w:r>
          </w:p>
        </w:tc>
        <w:tc>
          <w:tcPr>
            <w:tcW w:w="3096" w:type="dxa"/>
          </w:tcPr>
          <w:p w14:paraId="34F46173" w14:textId="77777777" w:rsidR="005F51B8" w:rsidRPr="00C261CC" w:rsidRDefault="005F51B8">
            <w:pPr>
              <w:pStyle w:val="Konuerii1"/>
              <w:rPr>
                <w:rFonts w:cs="Arial"/>
                <w:noProof w:val="0"/>
              </w:rPr>
            </w:pPr>
          </w:p>
        </w:tc>
      </w:tr>
    </w:tbl>
    <w:p w14:paraId="4A206F68" w14:textId="77777777" w:rsidR="002959C4" w:rsidRPr="00C261CC" w:rsidRDefault="002959C4">
      <w:pPr>
        <w:pStyle w:val="Konuerii1"/>
        <w:rPr>
          <w:rFonts w:cs="Arial"/>
          <w:b/>
          <w:bCs/>
          <w:noProof w:val="0"/>
        </w:rPr>
      </w:pPr>
    </w:p>
    <w:tbl>
      <w:tblPr>
        <w:tblW w:w="8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43"/>
        <w:gridCol w:w="1255"/>
        <w:gridCol w:w="1902"/>
        <w:gridCol w:w="3131"/>
      </w:tblGrid>
      <w:tr w:rsidR="002959C4" w:rsidRPr="00C261CC" w14:paraId="2394AADD" w14:textId="77777777" w:rsidTr="009724CB">
        <w:trPr>
          <w:trHeight w:val="449"/>
        </w:trPr>
        <w:tc>
          <w:tcPr>
            <w:tcW w:w="3498" w:type="dxa"/>
            <w:gridSpan w:val="2"/>
          </w:tcPr>
          <w:p w14:paraId="595ECC49" w14:textId="77777777" w:rsidR="002959C4" w:rsidRPr="00C261CC" w:rsidRDefault="002959C4" w:rsidP="0058739F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Onaylayan</w:t>
            </w:r>
          </w:p>
        </w:tc>
        <w:tc>
          <w:tcPr>
            <w:tcW w:w="1902" w:type="dxa"/>
          </w:tcPr>
          <w:p w14:paraId="24CFEEC1" w14:textId="77777777" w:rsidR="002959C4" w:rsidRPr="00C261CC" w:rsidRDefault="002959C4" w:rsidP="0058739F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Tarih</w:t>
            </w:r>
          </w:p>
        </w:tc>
        <w:tc>
          <w:tcPr>
            <w:tcW w:w="3131" w:type="dxa"/>
          </w:tcPr>
          <w:p w14:paraId="58071A9C" w14:textId="77777777" w:rsidR="002959C4" w:rsidRPr="00C261CC" w:rsidRDefault="002959C4" w:rsidP="0058739F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İmza</w:t>
            </w:r>
          </w:p>
        </w:tc>
      </w:tr>
      <w:tr w:rsidR="002959C4" w:rsidRPr="00C261CC" w14:paraId="47F01E57" w14:textId="77777777" w:rsidTr="009724CB">
        <w:trPr>
          <w:trHeight w:val="449"/>
        </w:trPr>
        <w:tc>
          <w:tcPr>
            <w:tcW w:w="2243" w:type="dxa"/>
          </w:tcPr>
          <w:p w14:paraId="196BB21C" w14:textId="77777777" w:rsidR="002959C4" w:rsidRPr="00C261CC" w:rsidRDefault="002959C4" w:rsidP="009777C4">
            <w:pPr>
              <w:pStyle w:val="Konuerii1"/>
              <w:rPr>
                <w:rFonts w:cs="Arial"/>
                <w:noProof w:val="0"/>
              </w:rPr>
            </w:pPr>
            <w:r w:rsidRPr="00C261CC">
              <w:rPr>
                <w:rFonts w:cs="Arial"/>
                <w:noProof w:val="0"/>
              </w:rPr>
              <w:t xml:space="preserve">Fatma Gülay </w:t>
            </w:r>
            <w:r w:rsidR="009777C4" w:rsidRPr="00C261CC">
              <w:rPr>
                <w:rFonts w:cs="Arial"/>
                <w:noProof w:val="0"/>
              </w:rPr>
              <w:t>YETİM</w:t>
            </w:r>
          </w:p>
        </w:tc>
        <w:tc>
          <w:tcPr>
            <w:tcW w:w="1255" w:type="dxa"/>
          </w:tcPr>
          <w:p w14:paraId="539C9D22" w14:textId="77777777" w:rsidR="002959C4" w:rsidRPr="00C261CC" w:rsidRDefault="002959C4" w:rsidP="0058739F">
            <w:pPr>
              <w:pStyle w:val="Konuerii1"/>
              <w:rPr>
                <w:rFonts w:cs="Arial"/>
                <w:noProof w:val="0"/>
              </w:rPr>
            </w:pPr>
            <w:r w:rsidRPr="00C261CC">
              <w:rPr>
                <w:rFonts w:cs="Arial"/>
                <w:noProof w:val="0"/>
              </w:rPr>
              <w:t>Cybersoft</w:t>
            </w:r>
          </w:p>
        </w:tc>
        <w:tc>
          <w:tcPr>
            <w:tcW w:w="1902" w:type="dxa"/>
          </w:tcPr>
          <w:p w14:paraId="3A450DB3" w14:textId="77777777" w:rsidR="002959C4" w:rsidRPr="00C261CC" w:rsidRDefault="005F270F" w:rsidP="0058739F">
            <w:pPr>
              <w:pStyle w:val="Konuerii1"/>
              <w:rPr>
                <w:rFonts w:cs="Arial"/>
                <w:noProof w:val="0"/>
              </w:rPr>
            </w:pPr>
            <w:r>
              <w:rPr>
                <w:rFonts w:cs="Arial"/>
                <w:noProof w:val="0"/>
              </w:rPr>
              <w:t>11.10</w:t>
            </w:r>
            <w:r w:rsidR="009777C4" w:rsidRPr="00C261CC">
              <w:rPr>
                <w:rFonts w:cs="Arial"/>
                <w:noProof w:val="0"/>
              </w:rPr>
              <w:t>.2017</w:t>
            </w:r>
          </w:p>
        </w:tc>
        <w:tc>
          <w:tcPr>
            <w:tcW w:w="3131" w:type="dxa"/>
          </w:tcPr>
          <w:p w14:paraId="062B5888" w14:textId="77777777" w:rsidR="002959C4" w:rsidRPr="00C261CC" w:rsidRDefault="002959C4" w:rsidP="0058739F">
            <w:pPr>
              <w:pStyle w:val="Konuerii1"/>
              <w:rPr>
                <w:rFonts w:cs="Arial"/>
                <w:noProof w:val="0"/>
              </w:rPr>
            </w:pPr>
          </w:p>
        </w:tc>
      </w:tr>
      <w:tr w:rsidR="003211F0" w:rsidRPr="00C261CC" w14:paraId="48BF9F61" w14:textId="77777777" w:rsidTr="009724CB">
        <w:trPr>
          <w:trHeight w:val="449"/>
        </w:trPr>
        <w:tc>
          <w:tcPr>
            <w:tcW w:w="2243" w:type="dxa"/>
          </w:tcPr>
          <w:p w14:paraId="61C8CDA4" w14:textId="77777777" w:rsidR="003211F0" w:rsidRPr="00C261CC" w:rsidRDefault="003211F0" w:rsidP="009777C4">
            <w:pPr>
              <w:pStyle w:val="Konuerii1"/>
              <w:rPr>
                <w:rFonts w:cs="Arial"/>
                <w:noProof w:val="0"/>
              </w:rPr>
            </w:pPr>
          </w:p>
        </w:tc>
        <w:tc>
          <w:tcPr>
            <w:tcW w:w="1255" w:type="dxa"/>
          </w:tcPr>
          <w:p w14:paraId="6F85E4D7" w14:textId="77777777" w:rsidR="003211F0" w:rsidRPr="00C261CC" w:rsidRDefault="00E2621D" w:rsidP="0058739F">
            <w:pPr>
              <w:pStyle w:val="Konuerii1"/>
              <w:rPr>
                <w:rFonts w:cs="Arial"/>
                <w:noProof w:val="0"/>
              </w:rPr>
            </w:pPr>
            <w:r w:rsidRPr="00C261CC">
              <w:rPr>
                <w:rFonts w:cs="Arial"/>
                <w:noProof w:val="0"/>
              </w:rPr>
              <w:t>İDARE</w:t>
            </w:r>
          </w:p>
        </w:tc>
        <w:tc>
          <w:tcPr>
            <w:tcW w:w="1902" w:type="dxa"/>
          </w:tcPr>
          <w:p w14:paraId="7EA90B41" w14:textId="77777777" w:rsidR="003211F0" w:rsidRPr="00C261CC" w:rsidRDefault="003211F0" w:rsidP="0058739F">
            <w:pPr>
              <w:pStyle w:val="Konuerii1"/>
              <w:rPr>
                <w:rFonts w:cs="Arial"/>
                <w:noProof w:val="0"/>
              </w:rPr>
            </w:pPr>
          </w:p>
        </w:tc>
        <w:tc>
          <w:tcPr>
            <w:tcW w:w="3131" w:type="dxa"/>
          </w:tcPr>
          <w:p w14:paraId="3621C642" w14:textId="77777777" w:rsidR="003211F0" w:rsidRPr="00C261CC" w:rsidRDefault="003211F0" w:rsidP="0058739F">
            <w:pPr>
              <w:pStyle w:val="Konuerii1"/>
              <w:rPr>
                <w:rFonts w:cs="Arial"/>
                <w:noProof w:val="0"/>
              </w:rPr>
            </w:pPr>
          </w:p>
        </w:tc>
      </w:tr>
    </w:tbl>
    <w:p w14:paraId="7A521810" w14:textId="77777777" w:rsidR="005F51B8" w:rsidRPr="00C261CC" w:rsidRDefault="005F51B8">
      <w:pPr>
        <w:pStyle w:val="Konuerii1"/>
        <w:rPr>
          <w:rFonts w:cs="Arial"/>
          <w:b/>
          <w:bCs/>
          <w:noProof w:val="0"/>
        </w:rPr>
      </w:pPr>
      <w:r w:rsidRPr="00C261CC">
        <w:rPr>
          <w:rFonts w:cs="Arial"/>
          <w:b/>
          <w:bCs/>
          <w:noProof w:val="0"/>
        </w:rPr>
        <w:br w:type="page"/>
      </w:r>
    </w:p>
    <w:p w14:paraId="3A72171F" w14:textId="77777777" w:rsidR="005F51B8" w:rsidRPr="00C261CC" w:rsidRDefault="005F51B8">
      <w:pPr>
        <w:pStyle w:val="Konuerii1"/>
        <w:rPr>
          <w:rFonts w:cs="Arial"/>
          <w:b/>
          <w:bCs/>
          <w:noProof w:val="0"/>
        </w:rPr>
      </w:pPr>
      <w:r w:rsidRPr="00C261CC">
        <w:rPr>
          <w:rFonts w:cs="Arial"/>
          <w:b/>
          <w:bCs/>
          <w:noProof w:val="0"/>
        </w:rPr>
        <w:lastRenderedPageBreak/>
        <w:t>Revizyon Takip Tablosu</w:t>
      </w:r>
    </w:p>
    <w:p w14:paraId="45EDDD19" w14:textId="77777777" w:rsidR="005F51B8" w:rsidRPr="00C261CC" w:rsidRDefault="005F51B8">
      <w:pPr>
        <w:jc w:val="center"/>
        <w:rPr>
          <w:rFonts w:cs="Arial"/>
          <w:b/>
          <w:bCs/>
          <w:noProof w:val="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15"/>
        <w:gridCol w:w="2221"/>
        <w:gridCol w:w="4186"/>
      </w:tblGrid>
      <w:tr w:rsidR="008F1833" w:rsidRPr="00C261CC" w14:paraId="33A57AAF" w14:textId="77777777">
        <w:tc>
          <w:tcPr>
            <w:tcW w:w="2115" w:type="dxa"/>
          </w:tcPr>
          <w:p w14:paraId="5147E3F2" w14:textId="77777777" w:rsidR="008F1833" w:rsidRPr="00C261CC" w:rsidRDefault="008F1833" w:rsidP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Güncel Revizyon</w:t>
            </w:r>
          </w:p>
        </w:tc>
        <w:tc>
          <w:tcPr>
            <w:tcW w:w="2221" w:type="dxa"/>
          </w:tcPr>
          <w:p w14:paraId="4E0088EA" w14:textId="77777777" w:rsidR="008F1833" w:rsidRPr="00C261CC" w:rsidRDefault="008F1833" w:rsidP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Yayımlanma Tarihi</w:t>
            </w:r>
          </w:p>
        </w:tc>
        <w:tc>
          <w:tcPr>
            <w:tcW w:w="4186" w:type="dxa"/>
          </w:tcPr>
          <w:p w14:paraId="05915639" w14:textId="77777777" w:rsidR="008F1833" w:rsidRPr="00C261CC" w:rsidRDefault="008F1833" w:rsidP="005F51B8">
            <w:pPr>
              <w:pStyle w:val="Konuerii1"/>
              <w:rPr>
                <w:rFonts w:cs="Arial"/>
                <w:b/>
                <w:bCs/>
                <w:noProof w:val="0"/>
              </w:rPr>
            </w:pPr>
            <w:r w:rsidRPr="00C261CC">
              <w:rPr>
                <w:rFonts w:cs="Arial"/>
                <w:b/>
                <w:bCs/>
                <w:noProof w:val="0"/>
              </w:rPr>
              <w:t>Açıklama</w:t>
            </w:r>
          </w:p>
        </w:tc>
      </w:tr>
      <w:tr w:rsidR="00643473" w:rsidRPr="00C261CC" w14:paraId="6037A68F" w14:textId="77777777" w:rsidTr="003828AD">
        <w:tc>
          <w:tcPr>
            <w:tcW w:w="2115" w:type="dxa"/>
          </w:tcPr>
          <w:p w14:paraId="6E606B54" w14:textId="77777777" w:rsidR="00643473" w:rsidRPr="00C261CC" w:rsidRDefault="00643473" w:rsidP="003828AD">
            <w:pPr>
              <w:pStyle w:val="Konuerii1"/>
              <w:tabs>
                <w:tab w:val="center" w:pos="949"/>
              </w:tabs>
              <w:rPr>
                <w:rFonts w:cs="Arial"/>
                <w:noProof w:val="0"/>
              </w:rPr>
            </w:pPr>
            <w:r w:rsidRPr="00C261CC">
              <w:rPr>
                <w:rFonts w:cs="Arial"/>
                <w:noProof w:val="0"/>
              </w:rPr>
              <w:t>1.0</w:t>
            </w:r>
            <w:r w:rsidRPr="00C261CC">
              <w:rPr>
                <w:rFonts w:cs="Arial"/>
                <w:noProof w:val="0"/>
              </w:rPr>
              <w:tab/>
            </w:r>
          </w:p>
        </w:tc>
        <w:tc>
          <w:tcPr>
            <w:tcW w:w="2221" w:type="dxa"/>
          </w:tcPr>
          <w:p w14:paraId="04027AF8" w14:textId="77777777" w:rsidR="00643473" w:rsidRPr="00C261CC" w:rsidRDefault="005F270F" w:rsidP="005F270F">
            <w:pPr>
              <w:pStyle w:val="Konuerii1"/>
              <w:rPr>
                <w:rFonts w:cs="Arial"/>
                <w:noProof w:val="0"/>
              </w:rPr>
            </w:pPr>
            <w:r>
              <w:rPr>
                <w:rFonts w:cs="Arial"/>
                <w:noProof w:val="0"/>
              </w:rPr>
              <w:t>12</w:t>
            </w:r>
            <w:r w:rsidR="00643473" w:rsidRPr="00C261CC">
              <w:rPr>
                <w:rFonts w:cs="Arial"/>
                <w:noProof w:val="0"/>
              </w:rPr>
              <w:t>.</w:t>
            </w:r>
            <w:r>
              <w:rPr>
                <w:rFonts w:cs="Arial"/>
                <w:noProof w:val="0"/>
              </w:rPr>
              <w:t>10</w:t>
            </w:r>
            <w:r w:rsidR="00643473" w:rsidRPr="00C261CC">
              <w:rPr>
                <w:rFonts w:cs="Arial"/>
                <w:noProof w:val="0"/>
              </w:rPr>
              <w:t>.2017</w:t>
            </w:r>
          </w:p>
        </w:tc>
        <w:tc>
          <w:tcPr>
            <w:tcW w:w="4186" w:type="dxa"/>
          </w:tcPr>
          <w:p w14:paraId="6E341C89" w14:textId="77777777" w:rsidR="00643473" w:rsidRPr="00C261CC" w:rsidRDefault="00643473" w:rsidP="003828AD">
            <w:pPr>
              <w:pStyle w:val="Konuerii1"/>
              <w:rPr>
                <w:rFonts w:cs="Arial"/>
                <w:noProof w:val="0"/>
              </w:rPr>
            </w:pPr>
            <w:r w:rsidRPr="00C261CC">
              <w:rPr>
                <w:rFonts w:cs="Arial"/>
                <w:noProof w:val="0"/>
              </w:rPr>
              <w:t>İlk revizyon</w:t>
            </w:r>
          </w:p>
        </w:tc>
      </w:tr>
    </w:tbl>
    <w:p w14:paraId="51FDA047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09FAA5F4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6FBD332A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4860D4EF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45D5A645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30588FEA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095DE98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20895E36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0F01429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25423ADE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78D9258B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3D824FF7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4B4283FB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1CE1870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6A8C5BDF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25AD7C64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0B89BDE8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3E471BE3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4905AC8E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79B99C4C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60AE1235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10FD6C2D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652BA38E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62E7B0A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0332385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54E68CF1" w14:textId="77777777" w:rsidR="005F51B8" w:rsidRPr="00C261CC" w:rsidRDefault="005F51B8" w:rsidP="006F0436">
      <w:pPr>
        <w:pStyle w:val="Konuerii1"/>
        <w:jc w:val="center"/>
        <w:rPr>
          <w:rFonts w:cs="Arial"/>
          <w:noProof w:val="0"/>
        </w:rPr>
      </w:pPr>
    </w:p>
    <w:p w14:paraId="2BB9DB69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1423072A" w14:textId="77777777" w:rsidR="005F51B8" w:rsidRPr="00C261CC" w:rsidRDefault="005F51B8">
      <w:pPr>
        <w:pStyle w:val="Konuerii1"/>
        <w:rPr>
          <w:rFonts w:cs="Arial"/>
          <w:noProof w:val="0"/>
        </w:rPr>
      </w:pPr>
    </w:p>
    <w:p w14:paraId="1ED69CB1" w14:textId="77777777" w:rsidR="005F51B8" w:rsidRPr="00C261CC" w:rsidRDefault="009D27D4">
      <w:pPr>
        <w:pStyle w:val="Konuerii1"/>
        <w:rPr>
          <w:rFonts w:cs="Arial"/>
          <w:b/>
          <w:noProof w:val="0"/>
        </w:rPr>
      </w:pPr>
      <w:r w:rsidRPr="00C261CC">
        <w:rPr>
          <w:rFonts w:cs="Arial"/>
          <w:b/>
          <w:noProof w:val="0"/>
        </w:rPr>
        <w:br w:type="page"/>
      </w:r>
      <w:r w:rsidR="005F51B8" w:rsidRPr="00C261CC">
        <w:rPr>
          <w:rFonts w:cs="Arial"/>
          <w:b/>
          <w:noProof w:val="0"/>
        </w:rPr>
        <w:lastRenderedPageBreak/>
        <w:t>İÇİNDEKİLER</w:t>
      </w:r>
    </w:p>
    <w:p w14:paraId="2A460240" w14:textId="77777777" w:rsidR="005F51B8" w:rsidRPr="00C261CC" w:rsidRDefault="005F51B8">
      <w:pPr>
        <w:pStyle w:val="TOC1"/>
        <w:tabs>
          <w:tab w:val="right" w:leader="underscore" w:pos="8296"/>
        </w:tabs>
        <w:rPr>
          <w:rFonts w:cs="Arial"/>
          <w:noProof w:val="0"/>
        </w:rPr>
      </w:pPr>
    </w:p>
    <w:p w14:paraId="265608D2" w14:textId="77777777" w:rsidR="003828AD" w:rsidRDefault="005F51B8">
      <w:pPr>
        <w:pStyle w:val="TOC1"/>
        <w:tabs>
          <w:tab w:val="right" w:leader="underscore" w:pos="8296"/>
        </w:tabs>
        <w:rPr>
          <w:rFonts w:asciiTheme="minorHAnsi" w:eastAsiaTheme="minorEastAsia" w:hAnsiTheme="minorHAnsi" w:cstheme="minorBidi"/>
          <w:b w:val="0"/>
          <w:caps w:val="0"/>
          <w:sz w:val="24"/>
          <w:szCs w:val="24"/>
          <w:lang w:val="en-GB" w:eastAsia="en-GB"/>
        </w:rPr>
      </w:pPr>
      <w:r w:rsidRPr="00C261CC">
        <w:rPr>
          <w:rFonts w:cs="Arial"/>
          <w:noProof w:val="0"/>
          <w:sz w:val="20"/>
        </w:rPr>
        <w:fldChar w:fldCharType="begin"/>
      </w:r>
      <w:r w:rsidRPr="00C261CC">
        <w:rPr>
          <w:rFonts w:cs="Arial"/>
          <w:noProof w:val="0"/>
        </w:rPr>
        <w:instrText xml:space="preserve"> TOC \o "1-3" \h \z </w:instrText>
      </w:r>
      <w:r w:rsidRPr="00C261CC">
        <w:rPr>
          <w:rFonts w:cs="Arial"/>
          <w:noProof w:val="0"/>
          <w:sz w:val="20"/>
        </w:rPr>
        <w:fldChar w:fldCharType="separate"/>
      </w:r>
      <w:hyperlink w:anchor="_Toc495435869" w:history="1">
        <w:r w:rsidR="003828AD" w:rsidRPr="00B75BD4">
          <w:rPr>
            <w:rStyle w:val="Hyperlink"/>
            <w:rFonts w:cs="Arial"/>
          </w:rPr>
          <w:t>1. Giriş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_Toc495435869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4D9D2646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0" w:history="1">
        <w:r w:rsidR="003828AD" w:rsidRPr="00B75BD4">
          <w:rPr>
            <w:rStyle w:val="Hyperlink"/>
            <w:rFonts w:cs="Arial"/>
          </w:rPr>
          <w:t>1.1. Amaç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_Toc495435870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20D217EF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1" w:history="1">
        <w:r w:rsidR="003828AD" w:rsidRPr="00B75BD4">
          <w:rPr>
            <w:rStyle w:val="Hyperlink"/>
            <w:rFonts w:cs="Arial"/>
          </w:rPr>
          <w:t>1.2. Kapsam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_Toc495435871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36ECF0C2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2" w:history="1">
        <w:r w:rsidR="003828AD" w:rsidRPr="00B75BD4">
          <w:rPr>
            <w:rStyle w:val="Hyperlink"/>
            <w:rFonts w:cs="Arial"/>
          </w:rPr>
          <w:t>1.3. Tanımlar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_Toc495435872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3ADD2083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3" w:history="1">
        <w:r w:rsidR="003828AD" w:rsidRPr="00B75BD4">
          <w:rPr>
            <w:rStyle w:val="Hyperlink"/>
            <w:rFonts w:cs="Arial"/>
          </w:rPr>
          <w:t>1.4. Kısaltmalar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_Toc495435873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503519DB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4" w:history="1">
        <w:r w:rsidR="003828AD" w:rsidRPr="00B75BD4">
          <w:rPr>
            <w:rStyle w:val="Hyperlink"/>
            <w:rFonts w:cs="Arial"/>
          </w:rPr>
          <w:t>1.5. Hedef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_Toc495435874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6</w:t>
        </w:r>
        <w:r w:rsidR="003828AD">
          <w:rPr>
            <w:webHidden/>
          </w:rPr>
          <w:fldChar w:fldCharType="end"/>
        </w:r>
      </w:hyperlink>
    </w:p>
    <w:p w14:paraId="202DBF5A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5" w:history="1">
        <w:r w:rsidR="003828AD" w:rsidRPr="00B75BD4">
          <w:rPr>
            <w:rStyle w:val="Hyperlink"/>
            <w:rFonts w:cs="Arial"/>
          </w:rPr>
          <w:t>1.6. Tasarım hedefleri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_Toc495435875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7</w:t>
        </w:r>
        <w:r w:rsidR="003828AD">
          <w:rPr>
            <w:webHidden/>
          </w:rPr>
          <w:fldChar w:fldCharType="end"/>
        </w:r>
      </w:hyperlink>
    </w:p>
    <w:p w14:paraId="16129C8A" w14:textId="77777777" w:rsidR="003828AD" w:rsidRDefault="00A454A5">
      <w:pPr>
        <w:pStyle w:val="TOC1"/>
        <w:tabs>
          <w:tab w:val="right" w:leader="underscore" w:pos="8296"/>
        </w:tabs>
        <w:rPr>
          <w:rFonts w:asciiTheme="minorHAnsi" w:eastAsiaTheme="minorEastAsia" w:hAnsiTheme="minorHAnsi" w:cstheme="minorBidi"/>
          <w:b w:val="0"/>
          <w:caps w:val="0"/>
          <w:sz w:val="24"/>
          <w:szCs w:val="24"/>
          <w:lang w:val="en-GB" w:eastAsia="en-GB"/>
        </w:rPr>
      </w:pPr>
      <w:hyperlink w:anchor="_Toc495435876" w:history="1">
        <w:r w:rsidR="003828AD" w:rsidRPr="00B75BD4">
          <w:rPr>
            <w:rStyle w:val="Hyperlink"/>
            <w:rFonts w:cs="Arial"/>
          </w:rPr>
          <w:t>2. Tasarım Özeti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_Toc495435876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7</w:t>
        </w:r>
        <w:r w:rsidR="003828AD">
          <w:rPr>
            <w:webHidden/>
          </w:rPr>
          <w:fldChar w:fldCharType="end"/>
        </w:r>
      </w:hyperlink>
    </w:p>
    <w:p w14:paraId="630C207D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77" w:history="1">
        <w:r w:rsidR="003828AD" w:rsidRPr="00B75BD4">
          <w:rPr>
            <w:rStyle w:val="Hyperlink"/>
            <w:rFonts w:cs="Arial"/>
          </w:rPr>
          <w:t>2.1. Tasarımı Belirleyen Şartlar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_Toc495435877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7</w:t>
        </w:r>
        <w:r w:rsidR="003828AD">
          <w:rPr>
            <w:webHidden/>
          </w:rPr>
          <w:fldChar w:fldCharType="end"/>
        </w:r>
      </w:hyperlink>
    </w:p>
    <w:p w14:paraId="63474AC0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78" w:history="1">
        <w:r w:rsidR="003828AD" w:rsidRPr="00B75BD4">
          <w:rPr>
            <w:rStyle w:val="Hyperlink"/>
            <w:rFonts w:cs="Arial"/>
          </w:rPr>
          <w:t>2.1.1. Kısıtlar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_Toc495435878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7</w:t>
        </w:r>
        <w:r w:rsidR="003828AD">
          <w:rPr>
            <w:webHidden/>
          </w:rPr>
          <w:fldChar w:fldCharType="end"/>
        </w:r>
      </w:hyperlink>
    </w:p>
    <w:p w14:paraId="410BA4CE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79" w:history="1">
        <w:r w:rsidR="003828AD" w:rsidRPr="00B75BD4">
          <w:rPr>
            <w:rStyle w:val="Hyperlink"/>
            <w:rFonts w:cs="Arial"/>
          </w:rPr>
          <w:t>2.1.2. Kullanıcı Karakteri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_Toc495435879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7</w:t>
        </w:r>
        <w:r w:rsidR="003828AD">
          <w:rPr>
            <w:webHidden/>
          </w:rPr>
          <w:fldChar w:fldCharType="end"/>
        </w:r>
      </w:hyperlink>
    </w:p>
    <w:p w14:paraId="76BE52BE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80" w:history="1">
        <w:r w:rsidR="003828AD" w:rsidRPr="00B75BD4">
          <w:rPr>
            <w:rStyle w:val="Hyperlink"/>
            <w:rFonts w:cs="Arial"/>
          </w:rPr>
          <w:t>2.2. Fiziksel Tasarım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_Toc495435880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8</w:t>
        </w:r>
        <w:r w:rsidR="003828AD">
          <w:rPr>
            <w:webHidden/>
          </w:rPr>
          <w:fldChar w:fldCharType="end"/>
        </w:r>
      </w:hyperlink>
    </w:p>
    <w:p w14:paraId="7E79300A" w14:textId="77777777" w:rsidR="003828AD" w:rsidRDefault="00A454A5">
      <w:pPr>
        <w:pStyle w:val="TOC2"/>
        <w:tabs>
          <w:tab w:val="right" w:leader="underscore" w:pos="8296"/>
        </w:tabs>
        <w:rPr>
          <w:rFonts w:asciiTheme="minorHAnsi" w:eastAsiaTheme="minorEastAsia" w:hAnsiTheme="minorHAnsi" w:cstheme="minorBidi"/>
          <w:smallCaps w:val="0"/>
          <w:sz w:val="24"/>
          <w:szCs w:val="24"/>
          <w:lang w:val="en-GB" w:eastAsia="en-GB"/>
        </w:rPr>
      </w:pPr>
      <w:hyperlink w:anchor="_Toc495435881" w:history="1">
        <w:r w:rsidR="003828AD" w:rsidRPr="00B75BD4">
          <w:rPr>
            <w:rStyle w:val="Hyperlink"/>
            <w:rFonts w:cs="Arial"/>
          </w:rPr>
          <w:t>2.3. Mimari Tasarım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_Toc495435881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8</w:t>
        </w:r>
        <w:r w:rsidR="003828AD">
          <w:rPr>
            <w:webHidden/>
          </w:rPr>
          <w:fldChar w:fldCharType="end"/>
        </w:r>
      </w:hyperlink>
    </w:p>
    <w:p w14:paraId="0A34FAEE" w14:textId="77777777" w:rsidR="003828AD" w:rsidRDefault="00A454A5">
      <w:pPr>
        <w:pStyle w:val="TOC1"/>
        <w:tabs>
          <w:tab w:val="right" w:leader="underscore" w:pos="8296"/>
        </w:tabs>
        <w:rPr>
          <w:rFonts w:asciiTheme="minorHAnsi" w:eastAsiaTheme="minorEastAsia" w:hAnsiTheme="minorHAnsi" w:cstheme="minorBidi"/>
          <w:b w:val="0"/>
          <w:caps w:val="0"/>
          <w:sz w:val="24"/>
          <w:szCs w:val="24"/>
          <w:lang w:val="en-GB" w:eastAsia="en-GB"/>
        </w:rPr>
      </w:pPr>
      <w:hyperlink w:anchor="_Toc495435882" w:history="1">
        <w:r w:rsidR="003828AD" w:rsidRPr="00B75BD4">
          <w:rPr>
            <w:rStyle w:val="Hyperlink"/>
            <w:rFonts w:cs="Arial"/>
            <w:bCs/>
          </w:rPr>
          <w:t>3. TASARIM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_Toc495435882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8</w:t>
        </w:r>
        <w:r w:rsidR="003828AD">
          <w:rPr>
            <w:webHidden/>
          </w:rPr>
          <w:fldChar w:fldCharType="end"/>
        </w:r>
      </w:hyperlink>
    </w:p>
    <w:p w14:paraId="2D8B235A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3" w:history="1">
        <w:r w:rsidR="003828AD" w:rsidRPr="00B75BD4">
          <w:rPr>
            <w:rStyle w:val="Hyperlink"/>
          </w:rPr>
          <w:t>3.1.1. Üye Adres iletişim Bilgilerinin Güncellenmesi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_Toc495435883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9</w:t>
        </w:r>
        <w:r w:rsidR="003828AD">
          <w:rPr>
            <w:webHidden/>
          </w:rPr>
          <w:fldChar w:fldCharType="end"/>
        </w:r>
      </w:hyperlink>
    </w:p>
    <w:p w14:paraId="4DD7F196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4" w:history="1">
        <w:r w:rsidR="003828AD" w:rsidRPr="00B75BD4">
          <w:rPr>
            <w:rStyle w:val="Hyperlink"/>
          </w:rPr>
          <w:t>3.1.2. Üye Eğitim Talebi Başvurma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_Toc495435884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10</w:t>
        </w:r>
        <w:r w:rsidR="003828AD">
          <w:rPr>
            <w:webHidden/>
          </w:rPr>
          <w:fldChar w:fldCharType="end"/>
        </w:r>
      </w:hyperlink>
    </w:p>
    <w:p w14:paraId="705BE2AD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5" w:history="1">
        <w:r w:rsidR="003828AD" w:rsidRPr="00B75BD4">
          <w:rPr>
            <w:rStyle w:val="Hyperlink"/>
          </w:rPr>
          <w:t>3.1.3. Üye Eğitim Talep Sonucu Sorgula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_Toc495435885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10</w:t>
        </w:r>
        <w:r w:rsidR="003828AD">
          <w:rPr>
            <w:webHidden/>
          </w:rPr>
          <w:fldChar w:fldCharType="end"/>
        </w:r>
      </w:hyperlink>
    </w:p>
    <w:p w14:paraId="1014093A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6" w:history="1">
        <w:r w:rsidR="003828AD" w:rsidRPr="00B75BD4">
          <w:rPr>
            <w:rStyle w:val="Hyperlink"/>
          </w:rPr>
          <w:t>3.1.4. Firma Kartı Görüntüle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_Toc495435886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11</w:t>
        </w:r>
        <w:r w:rsidR="003828AD">
          <w:rPr>
            <w:webHidden/>
          </w:rPr>
          <w:fldChar w:fldCharType="end"/>
        </w:r>
      </w:hyperlink>
    </w:p>
    <w:p w14:paraId="6BB2ABA4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7" w:history="1">
        <w:r w:rsidR="003828AD" w:rsidRPr="00B75BD4">
          <w:rPr>
            <w:rStyle w:val="Hyperlink"/>
          </w:rPr>
          <w:t>3.1.5. Firma Ön Kayıt Başvuru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_Toc495435887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11</w:t>
        </w:r>
        <w:r w:rsidR="003828AD">
          <w:rPr>
            <w:webHidden/>
          </w:rPr>
          <w:fldChar w:fldCharType="end"/>
        </w:r>
      </w:hyperlink>
    </w:p>
    <w:p w14:paraId="406FADE9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88" w:history="1">
        <w:r w:rsidR="003828AD" w:rsidRPr="00B75BD4">
          <w:rPr>
            <w:rStyle w:val="Hyperlink"/>
          </w:rPr>
          <w:t>3.1.6. Organizasyon/Fuar Başvuru işlemleri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_Toc495435888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12</w:t>
        </w:r>
        <w:r w:rsidR="003828AD">
          <w:rPr>
            <w:webHidden/>
          </w:rPr>
          <w:fldChar w:fldCharType="end"/>
        </w:r>
      </w:hyperlink>
    </w:p>
    <w:p w14:paraId="176F9CE3" w14:textId="77777777" w:rsidR="003828AD" w:rsidRDefault="00A454A5">
      <w:pPr>
        <w:pStyle w:val="TOC1"/>
        <w:tabs>
          <w:tab w:val="right" w:leader="underscore" w:pos="8296"/>
        </w:tabs>
        <w:rPr>
          <w:rFonts w:asciiTheme="minorHAnsi" w:eastAsiaTheme="minorEastAsia" w:hAnsiTheme="minorHAnsi" w:cstheme="minorBidi"/>
          <w:b w:val="0"/>
          <w:caps w:val="0"/>
          <w:sz w:val="24"/>
          <w:szCs w:val="24"/>
          <w:lang w:val="en-GB" w:eastAsia="en-GB"/>
        </w:rPr>
      </w:pPr>
      <w:hyperlink w:anchor="_Toc495435889" w:history="1">
        <w:r w:rsidR="003828AD" w:rsidRPr="00B75BD4">
          <w:rPr>
            <w:rStyle w:val="Hyperlink"/>
            <w:rFonts w:cs="Arial"/>
            <w:bCs/>
          </w:rPr>
          <w:t>4. MoBİL TASARIM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_Toc495435889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13</w:t>
        </w:r>
        <w:r w:rsidR="003828AD">
          <w:rPr>
            <w:webHidden/>
          </w:rPr>
          <w:fldChar w:fldCharType="end"/>
        </w:r>
      </w:hyperlink>
    </w:p>
    <w:p w14:paraId="2FE270C1" w14:textId="77777777" w:rsidR="003828AD" w:rsidRDefault="00A454A5">
      <w:pPr>
        <w:pStyle w:val="TOC1"/>
        <w:tabs>
          <w:tab w:val="right" w:leader="underscore" w:pos="8296"/>
        </w:tabs>
        <w:rPr>
          <w:rFonts w:asciiTheme="minorHAnsi" w:eastAsiaTheme="minorEastAsia" w:hAnsiTheme="minorHAnsi" w:cstheme="minorBidi"/>
          <w:b w:val="0"/>
          <w:caps w:val="0"/>
          <w:sz w:val="24"/>
          <w:szCs w:val="24"/>
          <w:lang w:val="en-GB" w:eastAsia="en-GB"/>
        </w:rPr>
      </w:pPr>
      <w:hyperlink w:anchor="_Toc495435890" w:history="1">
        <w:r w:rsidR="003828AD" w:rsidRPr="00B75BD4">
          <w:rPr>
            <w:rStyle w:val="Hyperlink"/>
            <w:rFonts w:cs="Arial"/>
            <w:bCs/>
            <w:lang w:eastAsia="tr-TR"/>
          </w:rPr>
          <w:drawing>
            <wp:inline distT="0" distB="0" distL="0" distR="0" wp14:anchorId="31DAA2F8" wp14:editId="2D135FE8">
              <wp:extent cx="5274310" cy="4394200"/>
              <wp:effectExtent l="0" t="0" r="889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74310" cy="4394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_Toc495435890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13</w:t>
        </w:r>
        <w:r w:rsidR="003828AD">
          <w:rPr>
            <w:webHidden/>
          </w:rPr>
          <w:fldChar w:fldCharType="end"/>
        </w:r>
      </w:hyperlink>
    </w:p>
    <w:p w14:paraId="1D0C701C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1" w:history="1">
        <w:r w:rsidR="003828AD" w:rsidRPr="00B75BD4">
          <w:rPr>
            <w:rStyle w:val="Hyperlink"/>
          </w:rPr>
          <w:t>Üye Girişi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_Toc495435891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13</w:t>
        </w:r>
        <w:r w:rsidR="003828AD">
          <w:rPr>
            <w:webHidden/>
          </w:rPr>
          <w:fldChar w:fldCharType="end"/>
        </w:r>
      </w:hyperlink>
    </w:p>
    <w:p w14:paraId="0135AD67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2" w:history="1">
        <w:r w:rsidR="003828AD" w:rsidRPr="00B75BD4">
          <w:rPr>
            <w:rStyle w:val="Hyperlink"/>
          </w:rPr>
          <w:t>Üye Girişi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_Toc495435892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14</w:t>
        </w:r>
        <w:r w:rsidR="003828AD">
          <w:rPr>
            <w:webHidden/>
          </w:rPr>
          <w:fldChar w:fldCharType="end"/>
        </w:r>
      </w:hyperlink>
    </w:p>
    <w:p w14:paraId="034A09FC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3" w:history="1">
        <w:r w:rsidR="003828AD" w:rsidRPr="00B75BD4">
          <w:rPr>
            <w:rStyle w:val="Hyperlink"/>
          </w:rPr>
          <w:t>Req: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_Toc495435893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14</w:t>
        </w:r>
        <w:r w:rsidR="003828AD">
          <w:rPr>
            <w:webHidden/>
          </w:rPr>
          <w:fldChar w:fldCharType="end"/>
        </w:r>
      </w:hyperlink>
    </w:p>
    <w:p w14:paraId="4A6DB98D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4" w:history="1">
        <w:r w:rsidR="003828AD" w:rsidRPr="00B75BD4">
          <w:rPr>
            <w:rStyle w:val="Hyperlink"/>
          </w:rPr>
          <w:t>Resp: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_Toc495435894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14</w:t>
        </w:r>
        <w:r w:rsidR="003828AD">
          <w:rPr>
            <w:webHidden/>
          </w:rPr>
          <w:fldChar w:fldCharType="end"/>
        </w:r>
      </w:hyperlink>
    </w:p>
    <w:p w14:paraId="6E74339E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5" w:history="1">
        <w:r w:rsidR="003828AD" w:rsidRPr="00B75BD4">
          <w:rPr>
            <w:rStyle w:val="Hyperlink"/>
          </w:rPr>
          <w:t>4.2.1. Üye Eğitim Talebi Başvurma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_Toc495435895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15</w:t>
        </w:r>
        <w:r w:rsidR="003828AD">
          <w:rPr>
            <w:webHidden/>
          </w:rPr>
          <w:fldChar w:fldCharType="end"/>
        </w:r>
      </w:hyperlink>
    </w:p>
    <w:p w14:paraId="7AED1A5F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6" w:history="1">
        <w:r w:rsidR="003828AD" w:rsidRPr="00B75BD4">
          <w:rPr>
            <w:rStyle w:val="Hyperlink"/>
          </w:rPr>
          <w:t>4.2.2. Üye Eğitim Talep Sonucu Sorgula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_Toc495435896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15</w:t>
        </w:r>
        <w:r w:rsidR="003828AD">
          <w:rPr>
            <w:webHidden/>
          </w:rPr>
          <w:fldChar w:fldCharType="end"/>
        </w:r>
      </w:hyperlink>
    </w:p>
    <w:p w14:paraId="7519B6F4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7" w:history="1">
        <w:r w:rsidR="003828AD" w:rsidRPr="00B75BD4">
          <w:rPr>
            <w:rStyle w:val="Hyperlink"/>
          </w:rPr>
          <w:t>4.2.3. Firma Kartı Görüntüle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_Toc495435897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15</w:t>
        </w:r>
        <w:r w:rsidR="003828AD">
          <w:rPr>
            <w:webHidden/>
          </w:rPr>
          <w:fldChar w:fldCharType="end"/>
        </w:r>
      </w:hyperlink>
    </w:p>
    <w:p w14:paraId="768CA600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8" w:history="1">
        <w:r w:rsidR="003828AD" w:rsidRPr="00B75BD4">
          <w:rPr>
            <w:rStyle w:val="Hyperlink"/>
          </w:rPr>
          <w:t>4.2.4. Firma Ön Kayıt Başvuru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_Toc495435898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16</w:t>
        </w:r>
        <w:r w:rsidR="003828AD">
          <w:rPr>
            <w:webHidden/>
          </w:rPr>
          <w:fldChar w:fldCharType="end"/>
        </w:r>
      </w:hyperlink>
    </w:p>
    <w:p w14:paraId="0CC9357B" w14:textId="77777777" w:rsidR="003828AD" w:rsidRDefault="00A454A5">
      <w:pPr>
        <w:pStyle w:val="TOC3"/>
        <w:tabs>
          <w:tab w:val="right" w:leader="underscore" w:pos="8296"/>
        </w:tabs>
        <w:rPr>
          <w:rFonts w:asciiTheme="minorHAnsi" w:eastAsiaTheme="minorEastAsia" w:hAnsiTheme="minorHAnsi" w:cstheme="minorBidi"/>
          <w:i w:val="0"/>
          <w:sz w:val="24"/>
          <w:szCs w:val="24"/>
          <w:lang w:val="en-GB" w:eastAsia="en-GB"/>
        </w:rPr>
      </w:pPr>
      <w:hyperlink w:anchor="_Toc495435899" w:history="1">
        <w:r w:rsidR="003828AD" w:rsidRPr="00B75BD4">
          <w:rPr>
            <w:rStyle w:val="Hyperlink"/>
          </w:rPr>
          <w:t>4.2.5. Organizasyon/Fuar Başvuru işlemleri</w:t>
        </w:r>
        <w:r w:rsidR="003828AD">
          <w:rPr>
            <w:webHidden/>
          </w:rPr>
          <w:tab/>
        </w:r>
        <w:r w:rsidR="003828AD">
          <w:rPr>
            <w:webHidden/>
          </w:rPr>
          <w:fldChar w:fldCharType="begin"/>
        </w:r>
        <w:r w:rsidR="003828AD">
          <w:rPr>
            <w:webHidden/>
          </w:rPr>
          <w:instrText xml:space="preserve"> PAGEREF _Toc495435899 \h </w:instrText>
        </w:r>
        <w:r w:rsidR="003828AD">
          <w:rPr>
            <w:webHidden/>
          </w:rPr>
        </w:r>
        <w:r w:rsidR="003828AD">
          <w:rPr>
            <w:webHidden/>
          </w:rPr>
          <w:fldChar w:fldCharType="separate"/>
        </w:r>
        <w:r w:rsidR="003828AD">
          <w:rPr>
            <w:webHidden/>
          </w:rPr>
          <w:t>16</w:t>
        </w:r>
        <w:r w:rsidR="003828AD">
          <w:rPr>
            <w:webHidden/>
          </w:rPr>
          <w:fldChar w:fldCharType="end"/>
        </w:r>
      </w:hyperlink>
    </w:p>
    <w:p w14:paraId="36384C97" w14:textId="77777777" w:rsidR="005F51B8" w:rsidRPr="00C261CC" w:rsidRDefault="005F51B8">
      <w:pPr>
        <w:pStyle w:val="Konuerii1"/>
        <w:tabs>
          <w:tab w:val="right" w:pos="8306"/>
        </w:tabs>
        <w:rPr>
          <w:rFonts w:cs="Arial"/>
          <w:noProof w:val="0"/>
        </w:rPr>
      </w:pPr>
      <w:r w:rsidRPr="00C261CC">
        <w:rPr>
          <w:rFonts w:cs="Arial"/>
          <w:noProof w:val="0"/>
        </w:rPr>
        <w:fldChar w:fldCharType="end"/>
      </w:r>
      <w:r w:rsidRPr="00C261CC">
        <w:rPr>
          <w:rFonts w:cs="Arial"/>
          <w:noProof w:val="0"/>
        </w:rPr>
        <w:tab/>
      </w:r>
    </w:p>
    <w:p w14:paraId="28DEFE6B" w14:textId="77777777" w:rsidR="005F51B8" w:rsidRPr="00C261CC" w:rsidRDefault="005F51B8">
      <w:pPr>
        <w:spacing w:before="120" w:after="120"/>
        <w:rPr>
          <w:rFonts w:cs="Arial"/>
          <w:noProof w:val="0"/>
        </w:rPr>
      </w:pPr>
    </w:p>
    <w:p w14:paraId="0DD3263E" w14:textId="77777777" w:rsidR="005F51B8" w:rsidRPr="00C261CC" w:rsidRDefault="005F51B8">
      <w:pPr>
        <w:pStyle w:val="KonuBal1"/>
        <w:rPr>
          <w:rFonts w:ascii="Arial" w:hAnsi="Arial" w:cs="Arial"/>
          <w:lang w:val="tr-TR"/>
        </w:rPr>
      </w:pPr>
      <w:r w:rsidRPr="00C261CC">
        <w:rPr>
          <w:rFonts w:ascii="Arial" w:hAnsi="Arial" w:cs="Arial"/>
          <w:lang w:val="tr-TR"/>
        </w:rPr>
        <w:br w:type="page"/>
      </w:r>
      <w:bookmarkStart w:id="0" w:name="_Toc495435869"/>
      <w:r w:rsidRPr="00C261CC">
        <w:rPr>
          <w:rFonts w:ascii="Arial" w:hAnsi="Arial" w:cs="Arial"/>
          <w:lang w:val="tr-TR"/>
        </w:rPr>
        <w:lastRenderedPageBreak/>
        <w:t>Giriş</w:t>
      </w:r>
      <w:bookmarkEnd w:id="0"/>
    </w:p>
    <w:p w14:paraId="786EC40E" w14:textId="77777777" w:rsidR="008C56DC" w:rsidRPr="00C261CC" w:rsidRDefault="008C56DC" w:rsidP="008C56DC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1" w:name="_Toc495435870"/>
      <w:r>
        <w:rPr>
          <w:rFonts w:ascii="Arial" w:hAnsi="Arial" w:cs="Arial"/>
        </w:rPr>
        <w:t>Amaç</w:t>
      </w:r>
      <w:bookmarkEnd w:id="1"/>
    </w:p>
    <w:p w14:paraId="4C643B61" w14:textId="77777777" w:rsidR="005F51B8" w:rsidRPr="00C261CC" w:rsidRDefault="000F6C0F" w:rsidP="000F6C0F">
      <w:pPr>
        <w:pStyle w:val="Konuerii1"/>
        <w:spacing w:after="0" w:line="240" w:lineRule="auto"/>
        <w:ind w:firstLine="284"/>
        <w:rPr>
          <w:rFonts w:cs="Arial"/>
          <w:noProof w:val="0"/>
          <w:szCs w:val="24"/>
        </w:rPr>
      </w:pPr>
      <w:r>
        <w:t>Bu dökümanın amacı online işlemler ve mobil süreçlerinde n</w:t>
      </w:r>
      <w:r w:rsidR="00A9214E">
        <w:t>eler yapılacağı</w:t>
      </w:r>
      <w:r w:rsidR="008C56DC">
        <w:t>nı</w:t>
      </w:r>
      <w:r w:rsidR="00A9214E">
        <w:t xml:space="preserve"> anlatmaktır. </w:t>
      </w:r>
      <w:r>
        <w:t xml:space="preserve"> </w:t>
      </w:r>
    </w:p>
    <w:p w14:paraId="3C46E077" w14:textId="77777777" w:rsidR="005F51B8" w:rsidRPr="00C261CC" w:rsidRDefault="005F51B8">
      <w:pPr>
        <w:pStyle w:val="Konuerii1"/>
        <w:spacing w:after="0" w:line="240" w:lineRule="auto"/>
        <w:rPr>
          <w:rFonts w:cs="Arial"/>
          <w:noProof w:val="0"/>
          <w:szCs w:val="24"/>
        </w:rPr>
      </w:pPr>
    </w:p>
    <w:p w14:paraId="061E021C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2" w:name="_Toc495435871"/>
      <w:r w:rsidRPr="00C261CC">
        <w:rPr>
          <w:rFonts w:ascii="Arial" w:hAnsi="Arial" w:cs="Arial"/>
        </w:rPr>
        <w:t>Kapsam</w:t>
      </w:r>
      <w:bookmarkEnd w:id="2"/>
    </w:p>
    <w:p w14:paraId="4843AD96" w14:textId="77777777" w:rsidR="005F51B8" w:rsidRPr="00C261CC" w:rsidRDefault="008C56DC" w:rsidP="008C56DC">
      <w:pPr>
        <w:pStyle w:val="Konuerii1"/>
        <w:rPr>
          <w:rFonts w:cs="Arial"/>
          <w:szCs w:val="22"/>
        </w:rPr>
      </w:pPr>
      <w:r>
        <w:rPr>
          <w:rFonts w:cs="Arial"/>
        </w:rPr>
        <w:t>1.  Faz tasarım dkkümanında belirtilen kapsam 2. Fazda da aynen kullanılacaktır.</w:t>
      </w:r>
    </w:p>
    <w:p w14:paraId="67671CEB" w14:textId="77777777" w:rsidR="005F51B8" w:rsidRPr="00C261CC" w:rsidRDefault="005F51B8">
      <w:pPr>
        <w:pStyle w:val="Konuerii1"/>
        <w:spacing w:after="0" w:line="240" w:lineRule="auto"/>
        <w:rPr>
          <w:rFonts w:cs="Arial"/>
          <w:noProof w:val="0"/>
        </w:rPr>
      </w:pPr>
    </w:p>
    <w:p w14:paraId="79CD63DF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3" w:name="_Toc495435872"/>
      <w:r w:rsidRPr="00C261CC">
        <w:rPr>
          <w:rFonts w:ascii="Arial" w:hAnsi="Arial" w:cs="Arial"/>
        </w:rPr>
        <w:t>Tanımlar</w:t>
      </w:r>
      <w:bookmarkEnd w:id="3"/>
    </w:p>
    <w:p w14:paraId="577D4F8E" w14:textId="77777777" w:rsidR="005F51B8" w:rsidRPr="00C261CC" w:rsidRDefault="003F419C">
      <w:pPr>
        <w:pStyle w:val="Konuerii1"/>
        <w:rPr>
          <w:rFonts w:cs="Arial"/>
        </w:rPr>
      </w:pPr>
      <w:r w:rsidRPr="00C261CC">
        <w:rPr>
          <w:rFonts w:cs="Arial"/>
          <w:b/>
        </w:rPr>
        <w:t>Kullanıcı</w:t>
      </w:r>
      <w:r w:rsidRPr="00C261CC">
        <w:rPr>
          <w:rFonts w:cs="Arial"/>
        </w:rPr>
        <w:t>: Sisteme kullanıcı adı ve şifre ile giriş yapan.</w:t>
      </w:r>
    </w:p>
    <w:p w14:paraId="7D61EA00" w14:textId="77777777" w:rsidR="003F419C" w:rsidRPr="00C261CC" w:rsidRDefault="003F419C">
      <w:pPr>
        <w:pStyle w:val="Konuerii1"/>
        <w:rPr>
          <w:rFonts w:cs="Arial"/>
        </w:rPr>
      </w:pPr>
      <w:r w:rsidRPr="00C261CC">
        <w:rPr>
          <w:rFonts w:cs="Arial"/>
          <w:b/>
        </w:rPr>
        <w:t>Arayüz</w:t>
      </w:r>
      <w:r w:rsidRPr="00C261CC">
        <w:rPr>
          <w:rFonts w:cs="Arial"/>
        </w:rPr>
        <w:t xml:space="preserve">: </w:t>
      </w:r>
      <w:r w:rsidR="00CE18E7" w:rsidRPr="00C261CC">
        <w:rPr>
          <w:rFonts w:cs="Arial"/>
        </w:rPr>
        <w:t xml:space="preserve">Kullanıcı arayüzü, grafiksel kullanıcı arayüzü ve uygulama arayüzü olmak üzere üç çeşit arayüz vardır. </w:t>
      </w:r>
      <w:r w:rsidR="00365CAB" w:rsidRPr="00C261CC">
        <w:rPr>
          <w:rFonts w:cs="Arial"/>
        </w:rPr>
        <w:t>Sistemlerin ve/veya kullanıcıların birbiriyle iletişim kurdukları katmandır.</w:t>
      </w:r>
    </w:p>
    <w:p w14:paraId="305B0606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4" w:name="_Toc495435873"/>
      <w:r w:rsidRPr="00C261CC">
        <w:rPr>
          <w:rFonts w:ascii="Arial" w:hAnsi="Arial" w:cs="Arial"/>
        </w:rPr>
        <w:t>Kısaltmalar</w:t>
      </w:r>
      <w:bookmarkEnd w:id="4"/>
    </w:p>
    <w:p w14:paraId="2F02F01E" w14:textId="77777777" w:rsidR="005F51B8" w:rsidRPr="00C261CC" w:rsidRDefault="005F51B8">
      <w:pPr>
        <w:pStyle w:val="Konuerii1"/>
        <w:rPr>
          <w:rFonts w:cs="Arial"/>
        </w:rPr>
      </w:pPr>
    </w:p>
    <w:tbl>
      <w:tblPr>
        <w:tblW w:w="8343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6784"/>
      </w:tblGrid>
      <w:tr w:rsidR="005F51B8" w:rsidRPr="00C261CC" w14:paraId="51A78F60" w14:textId="77777777" w:rsidTr="00E21ACF">
        <w:trPr>
          <w:trHeight w:val="270"/>
        </w:trPr>
        <w:tc>
          <w:tcPr>
            <w:tcW w:w="1559" w:type="dxa"/>
          </w:tcPr>
          <w:p w14:paraId="1EC283DF" w14:textId="77777777" w:rsidR="005F51B8" w:rsidRPr="00C261CC" w:rsidRDefault="005F51B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DBMS</w:t>
            </w:r>
          </w:p>
        </w:tc>
        <w:tc>
          <w:tcPr>
            <w:tcW w:w="6784" w:type="dxa"/>
          </w:tcPr>
          <w:p w14:paraId="2749B4BD" w14:textId="77777777" w:rsidR="005F51B8" w:rsidRPr="00C261CC" w:rsidRDefault="005F51B8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Database Management System</w:t>
            </w:r>
          </w:p>
        </w:tc>
      </w:tr>
      <w:tr w:rsidR="005F51B8" w:rsidRPr="00C261CC" w14:paraId="3F5E5B0F" w14:textId="77777777" w:rsidTr="00E21ACF">
        <w:trPr>
          <w:trHeight w:val="270"/>
        </w:trPr>
        <w:tc>
          <w:tcPr>
            <w:tcW w:w="1559" w:type="dxa"/>
          </w:tcPr>
          <w:p w14:paraId="2434321D" w14:textId="77777777" w:rsidR="005F51B8" w:rsidRPr="00C261CC" w:rsidRDefault="005F51B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HTML</w:t>
            </w:r>
          </w:p>
        </w:tc>
        <w:tc>
          <w:tcPr>
            <w:tcW w:w="6784" w:type="dxa"/>
          </w:tcPr>
          <w:p w14:paraId="01734D05" w14:textId="77777777" w:rsidR="005F51B8" w:rsidRPr="00C261CC" w:rsidRDefault="005F51B8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HyperText Markup Language</w:t>
            </w:r>
          </w:p>
        </w:tc>
      </w:tr>
      <w:tr w:rsidR="005F51B8" w:rsidRPr="00C261CC" w14:paraId="2898AEA5" w14:textId="77777777" w:rsidTr="00E21ACF">
        <w:trPr>
          <w:trHeight w:val="270"/>
        </w:trPr>
        <w:tc>
          <w:tcPr>
            <w:tcW w:w="1559" w:type="dxa"/>
          </w:tcPr>
          <w:p w14:paraId="21D828AB" w14:textId="77777777" w:rsidR="005F51B8" w:rsidRPr="00C261CC" w:rsidRDefault="005F51B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J2EE</w:t>
            </w:r>
          </w:p>
        </w:tc>
        <w:tc>
          <w:tcPr>
            <w:tcW w:w="6784" w:type="dxa"/>
          </w:tcPr>
          <w:p w14:paraId="7C9CDB5E" w14:textId="77777777" w:rsidR="005F51B8" w:rsidRPr="00C261CC" w:rsidRDefault="00B0711C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Java</w:t>
            </w:r>
            <w:r w:rsidR="005F51B8" w:rsidRPr="00C261CC">
              <w:rPr>
                <w:rFonts w:cs="Arial"/>
              </w:rPr>
              <w:t xml:space="preserve"> Enterprise Edition Uygulama Geliştirme Ortamı</w:t>
            </w:r>
          </w:p>
        </w:tc>
      </w:tr>
      <w:tr w:rsidR="005F51B8" w:rsidRPr="00C261CC" w14:paraId="6AC20964" w14:textId="77777777" w:rsidTr="00E21ACF">
        <w:trPr>
          <w:trHeight w:val="270"/>
        </w:trPr>
        <w:tc>
          <w:tcPr>
            <w:tcW w:w="1559" w:type="dxa"/>
          </w:tcPr>
          <w:p w14:paraId="0470AF69" w14:textId="77777777" w:rsidR="005F51B8" w:rsidRPr="00C261CC" w:rsidRDefault="00CC57E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TOBB_BS</w:t>
            </w:r>
          </w:p>
        </w:tc>
        <w:tc>
          <w:tcPr>
            <w:tcW w:w="6784" w:type="dxa"/>
          </w:tcPr>
          <w:p w14:paraId="7205FCD9" w14:textId="77777777" w:rsidR="005F51B8" w:rsidRPr="007A68A9" w:rsidRDefault="00CC57E8" w:rsidP="00E21ACF">
            <w:pPr>
              <w:pStyle w:val="kapakad"/>
              <w:ind w:left="0"/>
              <w:jc w:val="both"/>
              <w:rPr>
                <w:rFonts w:cs="Arial"/>
                <w:b w:val="0"/>
                <w:noProof/>
                <w:sz w:val="22"/>
              </w:rPr>
            </w:pPr>
            <w:r w:rsidRPr="007A68A9">
              <w:rPr>
                <w:rFonts w:cs="Arial"/>
                <w:b w:val="0"/>
                <w:noProof/>
                <w:sz w:val="22"/>
              </w:rPr>
              <w:t xml:space="preserve">Türkiye Odalar </w:t>
            </w:r>
            <w:r w:rsidR="00E21ACF" w:rsidRPr="007A68A9">
              <w:rPr>
                <w:rFonts w:cs="Arial"/>
                <w:b w:val="0"/>
                <w:noProof/>
                <w:sz w:val="22"/>
              </w:rPr>
              <w:t xml:space="preserve">Ve </w:t>
            </w:r>
            <w:r w:rsidRPr="007A68A9">
              <w:rPr>
                <w:rFonts w:cs="Arial"/>
                <w:b w:val="0"/>
                <w:noProof/>
                <w:sz w:val="22"/>
              </w:rPr>
              <w:t xml:space="preserve">Borsalar Birliği </w:t>
            </w:r>
            <w:r w:rsidR="00E21ACF" w:rsidRPr="007A68A9">
              <w:rPr>
                <w:rFonts w:cs="Arial"/>
                <w:b w:val="0"/>
                <w:noProof/>
                <w:sz w:val="22"/>
              </w:rPr>
              <w:t>(</w:t>
            </w:r>
            <w:r w:rsidRPr="007A68A9">
              <w:rPr>
                <w:rFonts w:cs="Arial"/>
                <w:b w:val="0"/>
                <w:noProof/>
                <w:sz w:val="22"/>
              </w:rPr>
              <w:t>TOBB</w:t>
            </w:r>
            <w:r w:rsidR="00E21ACF" w:rsidRPr="007A68A9">
              <w:rPr>
                <w:rFonts w:cs="Arial"/>
                <w:b w:val="0"/>
                <w:noProof/>
                <w:sz w:val="22"/>
              </w:rPr>
              <w:t>)  Bilgi Sistemleri Yenileme Projesi Kısa Adı</w:t>
            </w:r>
          </w:p>
        </w:tc>
      </w:tr>
      <w:tr w:rsidR="008003C1" w:rsidRPr="00C261CC" w14:paraId="1D900DFD" w14:textId="77777777" w:rsidTr="00E21ACF">
        <w:trPr>
          <w:trHeight w:val="270"/>
        </w:trPr>
        <w:tc>
          <w:tcPr>
            <w:tcW w:w="1559" w:type="dxa"/>
          </w:tcPr>
          <w:p w14:paraId="30EF2535" w14:textId="77777777" w:rsidR="008003C1" w:rsidRPr="00C261CC" w:rsidRDefault="008003C1" w:rsidP="001F6A01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KURUM</w:t>
            </w:r>
          </w:p>
        </w:tc>
        <w:tc>
          <w:tcPr>
            <w:tcW w:w="6784" w:type="dxa"/>
          </w:tcPr>
          <w:p w14:paraId="617340F6" w14:textId="77777777" w:rsidR="008003C1" w:rsidRPr="00C261CC" w:rsidRDefault="00E21ACF" w:rsidP="001F6A01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Türkiye Odalar ve Borsalar B</w:t>
            </w:r>
            <w:r w:rsidR="008003C1" w:rsidRPr="00C261CC">
              <w:rPr>
                <w:rFonts w:cs="Arial"/>
              </w:rPr>
              <w:t xml:space="preserve">rliği (TOBB)  </w:t>
            </w:r>
          </w:p>
        </w:tc>
      </w:tr>
      <w:tr w:rsidR="00582E5C" w:rsidRPr="00C261CC" w14:paraId="0A6CB548" w14:textId="77777777" w:rsidTr="00E21ACF">
        <w:trPr>
          <w:trHeight w:val="270"/>
        </w:trPr>
        <w:tc>
          <w:tcPr>
            <w:tcW w:w="1559" w:type="dxa"/>
          </w:tcPr>
          <w:p w14:paraId="3A75569D" w14:textId="77777777" w:rsidR="00582E5C" w:rsidRPr="00C261CC" w:rsidRDefault="00582E5C" w:rsidP="001F6A01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İDARE</w:t>
            </w:r>
          </w:p>
        </w:tc>
        <w:tc>
          <w:tcPr>
            <w:tcW w:w="6784" w:type="dxa"/>
          </w:tcPr>
          <w:p w14:paraId="42888540" w14:textId="77777777" w:rsidR="00582E5C" w:rsidRPr="00C261CC" w:rsidRDefault="00582E5C" w:rsidP="001F6A01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 xml:space="preserve">Türkiye Odalar ve Borsalar Birliği (TOBB)  </w:t>
            </w:r>
          </w:p>
        </w:tc>
      </w:tr>
      <w:tr w:rsidR="005F51B8" w:rsidRPr="00C261CC" w14:paraId="5AEA6B60" w14:textId="77777777" w:rsidTr="00E21ACF">
        <w:trPr>
          <w:trHeight w:val="270"/>
        </w:trPr>
        <w:tc>
          <w:tcPr>
            <w:tcW w:w="1559" w:type="dxa"/>
          </w:tcPr>
          <w:p w14:paraId="07733425" w14:textId="77777777" w:rsidR="005F51B8" w:rsidRPr="00C261CC" w:rsidRDefault="00582E5C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YÜKLENİCİ</w:t>
            </w:r>
          </w:p>
        </w:tc>
        <w:tc>
          <w:tcPr>
            <w:tcW w:w="6784" w:type="dxa"/>
          </w:tcPr>
          <w:p w14:paraId="69A430A0" w14:textId="77777777" w:rsidR="005F51B8" w:rsidRPr="00C261CC" w:rsidRDefault="00582E5C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Cybersoft</w:t>
            </w:r>
            <w:r w:rsidR="00AE22B7" w:rsidRPr="00C261CC">
              <w:rPr>
                <w:rFonts w:cs="Arial"/>
              </w:rPr>
              <w:t xml:space="preserve">  </w:t>
            </w:r>
          </w:p>
        </w:tc>
      </w:tr>
      <w:tr w:rsidR="005F51B8" w:rsidRPr="00C261CC" w14:paraId="013B5229" w14:textId="77777777" w:rsidTr="00E21ACF">
        <w:trPr>
          <w:trHeight w:val="270"/>
        </w:trPr>
        <w:tc>
          <w:tcPr>
            <w:tcW w:w="1559" w:type="dxa"/>
          </w:tcPr>
          <w:p w14:paraId="6E262860" w14:textId="77777777" w:rsidR="005F51B8" w:rsidRPr="00C261CC" w:rsidRDefault="005F51B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UML</w:t>
            </w:r>
          </w:p>
        </w:tc>
        <w:tc>
          <w:tcPr>
            <w:tcW w:w="6784" w:type="dxa"/>
          </w:tcPr>
          <w:p w14:paraId="48E7D74C" w14:textId="77777777" w:rsidR="005F51B8" w:rsidRPr="00C261CC" w:rsidRDefault="005F51B8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 xml:space="preserve">Unified Modelling Language </w:t>
            </w:r>
          </w:p>
        </w:tc>
      </w:tr>
      <w:tr w:rsidR="005F51B8" w:rsidRPr="00C261CC" w14:paraId="6F2E8846" w14:textId="77777777" w:rsidTr="00E21ACF">
        <w:trPr>
          <w:trHeight w:val="270"/>
        </w:trPr>
        <w:tc>
          <w:tcPr>
            <w:tcW w:w="1559" w:type="dxa"/>
          </w:tcPr>
          <w:p w14:paraId="5BCB9050" w14:textId="77777777" w:rsidR="005F51B8" w:rsidRPr="00C261CC" w:rsidRDefault="005F51B8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YTT</w:t>
            </w:r>
          </w:p>
        </w:tc>
        <w:tc>
          <w:tcPr>
            <w:tcW w:w="6784" w:type="dxa"/>
          </w:tcPr>
          <w:p w14:paraId="2B6C275B" w14:textId="77777777" w:rsidR="005F51B8" w:rsidRPr="00C261CC" w:rsidRDefault="005F51B8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Yazılım Tasarım Tanımları</w:t>
            </w:r>
          </w:p>
        </w:tc>
      </w:tr>
      <w:tr w:rsidR="00771F87" w:rsidRPr="00C261CC" w14:paraId="3007FD87" w14:textId="77777777" w:rsidTr="00E21ACF">
        <w:trPr>
          <w:trHeight w:val="270"/>
        </w:trPr>
        <w:tc>
          <w:tcPr>
            <w:tcW w:w="1559" w:type="dxa"/>
          </w:tcPr>
          <w:p w14:paraId="672EEACD" w14:textId="77777777" w:rsidR="00771F87" w:rsidRPr="00C261CC" w:rsidRDefault="00771F87" w:rsidP="008008AC">
            <w:pPr>
              <w:pStyle w:val="Konuerii1"/>
              <w:rPr>
                <w:rFonts w:cs="Arial"/>
                <w:b/>
              </w:rPr>
            </w:pPr>
            <w:r w:rsidRPr="00C261CC">
              <w:rPr>
                <w:rFonts w:cs="Arial"/>
                <w:b/>
              </w:rPr>
              <w:t>İVTYS</w:t>
            </w:r>
          </w:p>
        </w:tc>
        <w:tc>
          <w:tcPr>
            <w:tcW w:w="6784" w:type="dxa"/>
          </w:tcPr>
          <w:p w14:paraId="0DF2A09A" w14:textId="77777777" w:rsidR="00771F87" w:rsidRPr="00C261CC" w:rsidRDefault="00771F87" w:rsidP="008008AC">
            <w:pPr>
              <w:pStyle w:val="Konuerii1"/>
              <w:rPr>
                <w:rFonts w:cs="Arial"/>
              </w:rPr>
            </w:pPr>
            <w:r w:rsidRPr="00C261CC">
              <w:rPr>
                <w:rFonts w:cs="Arial"/>
              </w:rPr>
              <w:t>İlişkisel Veri Tabanı Yönetim Sistemi</w:t>
            </w:r>
          </w:p>
        </w:tc>
      </w:tr>
    </w:tbl>
    <w:p w14:paraId="3D95E5C1" w14:textId="77777777" w:rsidR="005F51B8" w:rsidRPr="00C261CC" w:rsidRDefault="005F51B8">
      <w:pPr>
        <w:pStyle w:val="Konuerii1"/>
        <w:rPr>
          <w:rFonts w:cs="Arial"/>
        </w:rPr>
      </w:pPr>
    </w:p>
    <w:p w14:paraId="3A9C026B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5" w:name="_Toc495435874"/>
      <w:r w:rsidRPr="00C261CC">
        <w:rPr>
          <w:rFonts w:ascii="Arial" w:hAnsi="Arial" w:cs="Arial"/>
        </w:rPr>
        <w:t>Hedef</w:t>
      </w:r>
      <w:bookmarkEnd w:id="5"/>
    </w:p>
    <w:p w14:paraId="0E158C87" w14:textId="77777777" w:rsidR="00AC1E21" w:rsidRDefault="00C57D6A">
      <w:pPr>
        <w:pStyle w:val="Konuerii1"/>
      </w:pPr>
      <w:r w:rsidRPr="00C261CC">
        <w:t>TOBB_BS projesi</w:t>
      </w:r>
      <w:r w:rsidR="00EC6363" w:rsidRPr="00C261CC">
        <w:t xml:space="preserve"> birinci aşamasında </w:t>
      </w:r>
      <w:r w:rsidRPr="00C261CC">
        <w:t xml:space="preserve">halihazırda kurulu olan </w:t>
      </w:r>
      <w:r w:rsidR="00EC6363" w:rsidRPr="00C261CC">
        <w:rPr>
          <w:rFonts w:cs="Arial"/>
          <w:szCs w:val="22"/>
        </w:rPr>
        <w:t>150 Ticaret ve Sanayi Odası, 80 Ticaret Odası, 12 Sanayi Odası, 2 Deniz Ticaret Odası ve 113 Ticaret Borsası olmak üzere toplam 365 oda ve borsada</w:t>
      </w:r>
      <w:r w:rsidR="00EC6363" w:rsidRPr="00C261CC">
        <w:t xml:space="preserve"> </w:t>
      </w:r>
      <w:r w:rsidR="00D34392">
        <w:t>online firma işlemlerinin ve mobil uygulamanın kullanılmasını</w:t>
      </w:r>
      <w:r w:rsidR="00EC6363" w:rsidRPr="00C261CC">
        <w:t xml:space="preserve"> hedeflemektedir. </w:t>
      </w:r>
      <w:r w:rsidR="00D34392">
        <w:t xml:space="preserve"> Projenin birinci fazının geliştiri</w:t>
      </w:r>
      <w:r w:rsidR="00DF2B4A">
        <w:t>lmesinden sonra ikinci faz analiz</w:t>
      </w:r>
      <w:r w:rsidR="00D34392">
        <w:t xml:space="preserve"> dökümanlarından sonra tasarım aşamasına geçilmiştir.</w:t>
      </w:r>
    </w:p>
    <w:p w14:paraId="6BBCDFB9" w14:textId="77777777" w:rsidR="00D34392" w:rsidRPr="00C261CC" w:rsidRDefault="00D34392">
      <w:pPr>
        <w:pStyle w:val="Konuerii1"/>
      </w:pPr>
      <w:r>
        <w:lastRenderedPageBreak/>
        <w:t xml:space="preserve">  İlk etapta ikinci fazda teslim eidlecek olan online işlemler ve mobil uygulamalar tasarım dökümanı ekte sunulmuştur. </w:t>
      </w:r>
      <w:r w:rsidR="001814A4">
        <w:t>Proje planına göre d</w:t>
      </w:r>
      <w:r>
        <w:t>aha sonra 2. Fazda geliştirilecek olan diğer modüllerin tasarım dökümanları verilecektir.</w:t>
      </w:r>
    </w:p>
    <w:p w14:paraId="47DF9D64" w14:textId="77777777" w:rsidR="002E1F95" w:rsidRPr="00C261CC" w:rsidRDefault="002E1F95">
      <w:pPr>
        <w:pStyle w:val="Konuerii1"/>
        <w:spacing w:after="0" w:line="240" w:lineRule="auto"/>
        <w:ind w:left="720"/>
        <w:rPr>
          <w:rFonts w:cs="Arial"/>
          <w:noProof w:val="0"/>
          <w:szCs w:val="24"/>
        </w:rPr>
      </w:pPr>
    </w:p>
    <w:p w14:paraId="68A5CF6E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6" w:name="_Toc495435875"/>
      <w:r w:rsidRPr="00C261CC">
        <w:rPr>
          <w:rFonts w:ascii="Arial" w:hAnsi="Arial" w:cs="Arial"/>
        </w:rPr>
        <w:t>Tasarım hedefleri</w:t>
      </w:r>
      <w:bookmarkEnd w:id="6"/>
    </w:p>
    <w:p w14:paraId="3C13A174" w14:textId="77777777" w:rsidR="005F51B8" w:rsidRPr="00C261CC" w:rsidRDefault="004E3DF2">
      <w:pPr>
        <w:pStyle w:val="Konuerii1"/>
        <w:rPr>
          <w:rFonts w:cs="Arial"/>
        </w:rPr>
      </w:pPr>
      <w:r w:rsidRPr="00C261CC">
        <w:rPr>
          <w:rFonts w:cs="Arial"/>
          <w:noProof w:val="0"/>
        </w:rPr>
        <w:t>TOBB_BS</w:t>
      </w:r>
      <w:r w:rsidR="005F51B8" w:rsidRPr="00C261CC">
        <w:rPr>
          <w:rFonts w:cs="Arial"/>
          <w:noProof w:val="0"/>
        </w:rPr>
        <w:t xml:space="preserve"> </w:t>
      </w:r>
      <w:r w:rsidR="005F51B8" w:rsidRPr="00C261CC">
        <w:rPr>
          <w:rFonts w:cs="Arial"/>
          <w:noProof w:val="0"/>
          <w:szCs w:val="24"/>
        </w:rPr>
        <w:t>projesi kapsamında geliştirilecek olan uygulama yazılımlarına ilişkin özellikler aşağıdaki şekilde olacaktır.</w:t>
      </w:r>
      <w:r w:rsidR="005F51B8" w:rsidRPr="00C261CC">
        <w:rPr>
          <w:rFonts w:cs="Arial"/>
        </w:rPr>
        <w:t xml:space="preserve"> </w:t>
      </w:r>
    </w:p>
    <w:p w14:paraId="5825A798" w14:textId="77777777" w:rsidR="001E722B" w:rsidRPr="00C261CC" w:rsidRDefault="001E722B" w:rsidP="00A454A5">
      <w:pPr>
        <w:numPr>
          <w:ilvl w:val="0"/>
          <w:numId w:val="3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spacing w:before="240" w:line="302" w:lineRule="exact"/>
        <w:ind w:right="264"/>
        <w:jc w:val="both"/>
        <w:rPr>
          <w:rFonts w:cs="Arial"/>
          <w:color w:val="000000"/>
          <w:szCs w:val="22"/>
        </w:rPr>
      </w:pPr>
      <w:r w:rsidRPr="00C261CC">
        <w:rPr>
          <w:rFonts w:cs="Arial"/>
          <w:color w:val="000000"/>
          <w:szCs w:val="22"/>
        </w:rPr>
        <w:t>Bütün modüllerin modül parametrelerini</w:t>
      </w:r>
      <w:r w:rsidR="00C2445B">
        <w:rPr>
          <w:rFonts w:cs="Arial"/>
          <w:color w:val="000000"/>
          <w:szCs w:val="22"/>
        </w:rPr>
        <w:t>n, kullanıcı ve rol tanımlamaları</w:t>
      </w:r>
      <w:r w:rsidRPr="00C261CC">
        <w:rPr>
          <w:rFonts w:cs="Arial"/>
          <w:color w:val="000000"/>
          <w:szCs w:val="22"/>
        </w:rPr>
        <w:t xml:space="preserve"> ile yetkilendirmelerin kontrol edilebileceği bir yönetim modülü bulunacaktır. Bu yönetim modülü içerisindeki bazı işlemler TOBB tarafından merkezi olarak yapılırken, bazı işlemlerin de Oda/Borsa tarafından yapılabilmesi için gerekli erişimler sağlanacaktır.</w:t>
      </w:r>
    </w:p>
    <w:p w14:paraId="379B64DC" w14:textId="77777777" w:rsidR="00AA1C41" w:rsidRPr="00AA1C41" w:rsidRDefault="001E722B" w:rsidP="00A454A5">
      <w:pPr>
        <w:numPr>
          <w:ilvl w:val="0"/>
          <w:numId w:val="3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spacing w:before="240" w:line="302" w:lineRule="exact"/>
        <w:ind w:right="264"/>
        <w:jc w:val="both"/>
        <w:rPr>
          <w:rFonts w:cs="Arial"/>
          <w:color w:val="000000"/>
          <w:szCs w:val="22"/>
        </w:rPr>
      </w:pPr>
      <w:r w:rsidRPr="00C261CC">
        <w:rPr>
          <w:rFonts w:cs="Arial"/>
          <w:color w:val="000000"/>
          <w:szCs w:val="22"/>
        </w:rPr>
        <w:t>Tüm modüller TOBB mevzuatına uygun olarak hazırlanacaktır.</w:t>
      </w:r>
    </w:p>
    <w:p w14:paraId="5F792250" w14:textId="77777777" w:rsidR="005F51B8" w:rsidRPr="00C261CC" w:rsidRDefault="005F51B8">
      <w:pPr>
        <w:pStyle w:val="Konuerii1"/>
        <w:spacing w:after="0" w:line="240" w:lineRule="auto"/>
        <w:ind w:firstLine="720"/>
        <w:rPr>
          <w:rFonts w:cs="Arial"/>
          <w:noProof w:val="0"/>
          <w:szCs w:val="24"/>
        </w:rPr>
      </w:pPr>
    </w:p>
    <w:p w14:paraId="45264176" w14:textId="77777777" w:rsidR="005F51B8" w:rsidRPr="00C261CC" w:rsidRDefault="005F51B8">
      <w:pPr>
        <w:pStyle w:val="KonuBal1"/>
        <w:rPr>
          <w:rFonts w:ascii="Arial" w:hAnsi="Arial" w:cs="Arial"/>
          <w:lang w:val="tr-TR"/>
        </w:rPr>
      </w:pPr>
      <w:bookmarkStart w:id="7" w:name="_Toc495435876"/>
      <w:r w:rsidRPr="00C261CC">
        <w:rPr>
          <w:rFonts w:ascii="Arial" w:hAnsi="Arial" w:cs="Arial"/>
          <w:lang w:val="tr-TR"/>
        </w:rPr>
        <w:t>Tasarım Özeti</w:t>
      </w:r>
      <w:bookmarkEnd w:id="7"/>
    </w:p>
    <w:p w14:paraId="67AA2302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8" w:name="_Toc495435877"/>
      <w:r w:rsidRPr="00C261CC">
        <w:rPr>
          <w:rFonts w:ascii="Arial" w:hAnsi="Arial" w:cs="Arial"/>
        </w:rPr>
        <w:t>Tasarımı Belirleyen Şartlar</w:t>
      </w:r>
      <w:bookmarkEnd w:id="8"/>
    </w:p>
    <w:p w14:paraId="050DE716" w14:textId="77777777" w:rsidR="005F51B8" w:rsidRDefault="005F51B8" w:rsidP="00726DD6">
      <w:pPr>
        <w:pStyle w:val="Konubal3"/>
        <w:ind w:left="851"/>
        <w:rPr>
          <w:rFonts w:ascii="Arial" w:hAnsi="Arial" w:cs="Arial"/>
          <w:lang w:val="tr-TR"/>
        </w:rPr>
      </w:pPr>
      <w:bookmarkStart w:id="9" w:name="_Toc495435878"/>
      <w:r w:rsidRPr="00C261CC">
        <w:rPr>
          <w:rFonts w:ascii="Arial" w:hAnsi="Arial" w:cs="Arial"/>
          <w:lang w:val="tr-TR"/>
        </w:rPr>
        <w:t>Kısıtlar</w:t>
      </w:r>
      <w:bookmarkEnd w:id="9"/>
    </w:p>
    <w:p w14:paraId="0166E4ED" w14:textId="77777777" w:rsidR="00C261CC" w:rsidRPr="007C194D" w:rsidRDefault="00C261CC" w:rsidP="00C22043">
      <w:pPr>
        <w:pStyle w:val="Konuerii1"/>
        <w:ind w:firstLine="720"/>
        <w:rPr>
          <w:rFonts w:cs="Arial"/>
        </w:rPr>
      </w:pPr>
      <w:r w:rsidRPr="007C194D">
        <w:rPr>
          <w:rFonts w:cs="Arial"/>
        </w:rPr>
        <w:t>Uygulamalar</w:t>
      </w:r>
      <w:r w:rsidR="00C22043">
        <w:rPr>
          <w:rFonts w:cs="Arial"/>
        </w:rPr>
        <w:t>,</w:t>
      </w:r>
      <w:r w:rsidRPr="007C194D">
        <w:rPr>
          <w:rFonts w:cs="Arial"/>
        </w:rPr>
        <w:t xml:space="preserve"> İDARE ve TOBB_BS ihale aşamasında teknik şartnamede beklenen  tarafımızdan temin edilecek  donanımlar üzerinde çalışacaktır. </w:t>
      </w:r>
    </w:p>
    <w:p w14:paraId="636918D5" w14:textId="77777777" w:rsidR="00FA200D" w:rsidRDefault="00FA200D" w:rsidP="00077373"/>
    <w:p w14:paraId="51EAA12F" w14:textId="77777777" w:rsidR="005F51B8" w:rsidRPr="00C261CC" w:rsidRDefault="005F51B8" w:rsidP="00726DD6">
      <w:pPr>
        <w:pStyle w:val="Konubal3"/>
        <w:ind w:left="851"/>
        <w:rPr>
          <w:rFonts w:ascii="Arial" w:hAnsi="Arial" w:cs="Arial"/>
          <w:lang w:val="tr-TR"/>
        </w:rPr>
      </w:pPr>
      <w:bookmarkStart w:id="10" w:name="_Toc495435879"/>
      <w:r w:rsidRPr="00C261CC">
        <w:rPr>
          <w:rFonts w:ascii="Arial" w:hAnsi="Arial" w:cs="Arial"/>
          <w:lang w:val="tr-TR"/>
        </w:rPr>
        <w:t>Kullanıcı Karakteri</w:t>
      </w:r>
      <w:bookmarkEnd w:id="10"/>
    </w:p>
    <w:p w14:paraId="31366C68" w14:textId="77777777" w:rsidR="00E42702" w:rsidRPr="00C261CC" w:rsidRDefault="00E219A3" w:rsidP="00E219A3">
      <w:pPr>
        <w:tabs>
          <w:tab w:val="num" w:pos="360"/>
        </w:tabs>
        <w:autoSpaceDE w:val="0"/>
        <w:autoSpaceDN w:val="0"/>
        <w:adjustRightInd w:val="0"/>
        <w:jc w:val="both"/>
        <w:rPr>
          <w:i/>
          <w:iCs/>
          <w:szCs w:val="22"/>
          <w:u w:val="single"/>
        </w:rPr>
      </w:pPr>
      <w:r w:rsidRPr="00C261CC">
        <w:rPr>
          <w:rFonts w:cs="Arial"/>
          <w:b/>
          <w:bCs/>
          <w:szCs w:val="22"/>
        </w:rPr>
        <w:t>Oda/Borsanın İlgili İş Birimi sorumlusu</w:t>
      </w:r>
      <w:r w:rsidR="00E42702" w:rsidRPr="00C261CC">
        <w:rPr>
          <w:i/>
          <w:iCs/>
          <w:szCs w:val="22"/>
          <w:u w:val="single"/>
        </w:rPr>
        <w:t>:</w:t>
      </w:r>
      <w:r w:rsidR="00E42702" w:rsidRPr="00C261CC">
        <w:rPr>
          <w:i/>
          <w:iCs/>
          <w:szCs w:val="22"/>
        </w:rPr>
        <w:t xml:space="preserve"> </w:t>
      </w:r>
      <w:r w:rsidRPr="00C261CC">
        <w:rPr>
          <w:rFonts w:cs="Arial"/>
          <w:szCs w:val="22"/>
        </w:rPr>
        <w:t>Süreç içerisinde yaptığı işle ilgili veri girişi yapan kullanıcı grubudur. Söz konusu kullanıcıların onaylama yetkileri bulunmamaktadır. Bu kullanıcılar yapılan işle ilgili oda/borsanın ilgili biriminde görevlendirilmiş kullanıcılardır.</w:t>
      </w:r>
    </w:p>
    <w:p w14:paraId="0FE98D94" w14:textId="77777777" w:rsidR="00E42702" w:rsidRPr="00C261CC" w:rsidRDefault="00E42702" w:rsidP="00E219A3">
      <w:pPr>
        <w:autoSpaceDE w:val="0"/>
        <w:autoSpaceDN w:val="0"/>
        <w:adjustRightInd w:val="0"/>
        <w:ind w:left="720"/>
        <w:jc w:val="both"/>
        <w:rPr>
          <w:rFonts w:ascii="Garamond" w:hAnsi="Garamond" w:cs="Garamond"/>
          <w:szCs w:val="22"/>
          <w:lang w:eastAsia="tr-TR"/>
        </w:rPr>
      </w:pPr>
    </w:p>
    <w:p w14:paraId="0DE9184C" w14:textId="77777777" w:rsidR="00E42702" w:rsidRDefault="00E219A3" w:rsidP="00E219A3">
      <w:pPr>
        <w:pStyle w:val="Konuerii1"/>
        <w:tabs>
          <w:tab w:val="num" w:pos="360"/>
        </w:tabs>
        <w:spacing w:line="240" w:lineRule="auto"/>
      </w:pPr>
      <w:r w:rsidRPr="00C261CC">
        <w:rPr>
          <w:rFonts w:cs="Arial"/>
          <w:b/>
          <w:bCs/>
        </w:rPr>
        <w:t>Oda/Borsanın İlgili İş Birimi Onaylayıcısı</w:t>
      </w:r>
      <w:r w:rsidR="00E42702" w:rsidRPr="00C261CC">
        <w:rPr>
          <w:i/>
          <w:iCs/>
          <w:u w:val="single"/>
        </w:rPr>
        <w:t>:</w:t>
      </w:r>
      <w:r w:rsidR="00E42702" w:rsidRPr="00C261CC">
        <w:rPr>
          <w:iCs/>
        </w:rPr>
        <w:t xml:space="preserve"> </w:t>
      </w:r>
      <w:r w:rsidRPr="00C261CC">
        <w:rPr>
          <w:rFonts w:cs="Arial"/>
        </w:rPr>
        <w:t>Süreç içerisinde yaptığı işle ilgili onaylama yetkisi bulunan kullanıcılardır.</w:t>
      </w:r>
      <w:r w:rsidR="00E42702" w:rsidRPr="00C261CC">
        <w:t xml:space="preserve"> </w:t>
      </w:r>
    </w:p>
    <w:p w14:paraId="4255D18F" w14:textId="77777777" w:rsidR="00E42702" w:rsidRDefault="00E219A3" w:rsidP="00E219A3">
      <w:pPr>
        <w:pStyle w:val="Konuerii1"/>
        <w:tabs>
          <w:tab w:val="num" w:pos="360"/>
        </w:tabs>
        <w:spacing w:line="240" w:lineRule="auto"/>
        <w:rPr>
          <w:iCs/>
        </w:rPr>
      </w:pPr>
      <w:r w:rsidRPr="00C261CC">
        <w:rPr>
          <w:rFonts w:cs="Arial"/>
          <w:b/>
          <w:bCs/>
        </w:rPr>
        <w:t>Oda/Borsanın İlgili Hizmet için Görevlendirdiği Eksper / Bilirkişi / Hakem</w:t>
      </w:r>
      <w:r w:rsidR="00E42702" w:rsidRPr="00C261CC">
        <w:rPr>
          <w:i/>
          <w:iCs/>
          <w:u w:val="single"/>
        </w:rPr>
        <w:t>:</w:t>
      </w:r>
      <w:r w:rsidR="00E42702" w:rsidRPr="00C261CC">
        <w:rPr>
          <w:iCs/>
        </w:rPr>
        <w:t xml:space="preserve"> </w:t>
      </w:r>
      <w:r w:rsidRPr="00C261CC">
        <w:rPr>
          <w:rFonts w:cs="Arial"/>
        </w:rPr>
        <w:t>Üyenin talep ettiği hizmetin gerektirmesi halinde Oda/Borsa tarafından görevlendirilen ve ilgili hizmetin verilmesine yönelik çalışmaları yürüten kullanıcılardır.</w:t>
      </w:r>
      <w:r w:rsidR="00E42702" w:rsidRPr="00C261CC">
        <w:rPr>
          <w:iCs/>
        </w:rPr>
        <w:t xml:space="preserve"> </w:t>
      </w:r>
    </w:p>
    <w:p w14:paraId="71552C65" w14:textId="77777777" w:rsidR="00E42702" w:rsidRDefault="00E219A3" w:rsidP="00E219A3">
      <w:pPr>
        <w:pStyle w:val="Konuerii1"/>
        <w:spacing w:line="240" w:lineRule="auto"/>
        <w:rPr>
          <w:iCs/>
        </w:rPr>
      </w:pPr>
      <w:r w:rsidRPr="00C261CC">
        <w:rPr>
          <w:rFonts w:cs="Arial"/>
          <w:b/>
          <w:bCs/>
        </w:rPr>
        <w:t>TOBB Merkezi Veri Yönetim Sorumlusu</w:t>
      </w:r>
      <w:r w:rsidR="00E42702" w:rsidRPr="00C261CC">
        <w:rPr>
          <w:i/>
          <w:iCs/>
          <w:u w:val="single"/>
        </w:rPr>
        <w:t>:</w:t>
      </w:r>
      <w:r w:rsidR="00E42702" w:rsidRPr="00C261CC">
        <w:rPr>
          <w:i/>
          <w:iCs/>
        </w:rPr>
        <w:t xml:space="preserve">  </w:t>
      </w:r>
      <w:r w:rsidRPr="00C261CC">
        <w:rPr>
          <w:rFonts w:cs="Arial"/>
        </w:rPr>
        <w:t>Süreç içerisinde TÜİK’ten gelen faaliyet kodu bilgilerine istinaden meslek grubu rehberinin güncellenmesinden sorumlu kullanıcılardır.</w:t>
      </w:r>
      <w:r w:rsidR="00E42702" w:rsidRPr="00C261CC">
        <w:rPr>
          <w:iCs/>
        </w:rPr>
        <w:t xml:space="preserve"> </w:t>
      </w:r>
    </w:p>
    <w:p w14:paraId="6B950989" w14:textId="77777777" w:rsidR="00E42702" w:rsidRDefault="00E219A3" w:rsidP="00E42702">
      <w:pPr>
        <w:pStyle w:val="Konuerii1"/>
        <w:rPr>
          <w:rFonts w:cs="Arial"/>
        </w:rPr>
      </w:pPr>
      <w:r w:rsidRPr="00C261CC">
        <w:rPr>
          <w:rFonts w:cs="Arial"/>
          <w:b/>
          <w:bCs/>
        </w:rPr>
        <w:t xml:space="preserve">Oda/Borsa Sistem Yöneticisi: </w:t>
      </w:r>
      <w:r w:rsidRPr="00C261CC">
        <w:rPr>
          <w:rFonts w:cs="Arial"/>
        </w:rPr>
        <w:t>Geliştirilecek uygulama ile ilgili oda bazında yönetsel işlemleri gerçekleştirilecek kullanıcıdır.(Oda/Borsa ‘da yeni kullanıcı açmak, rol tanımlamak vb.) Diğer kullanıcılara göre nispeten bilgisayar kullanıma daha yatkın kişilerdir.</w:t>
      </w:r>
    </w:p>
    <w:p w14:paraId="4F9BCDDF" w14:textId="77777777" w:rsidR="00E219A3" w:rsidRDefault="00E219A3" w:rsidP="00E42702">
      <w:pPr>
        <w:pStyle w:val="Konuerii1"/>
        <w:rPr>
          <w:rFonts w:cs="Arial"/>
        </w:rPr>
      </w:pPr>
      <w:r w:rsidRPr="00C261CC">
        <w:rPr>
          <w:rFonts w:cs="Arial"/>
          <w:b/>
          <w:bCs/>
        </w:rPr>
        <w:lastRenderedPageBreak/>
        <w:t xml:space="preserve">TOBB Sistem Yöneticisi: </w:t>
      </w:r>
      <w:r w:rsidRPr="00C261CC">
        <w:rPr>
          <w:rFonts w:cs="Arial"/>
        </w:rPr>
        <w:t>TOBB ‘inde sistemdeki genel yönetsel işlemleri gerçekleştirecek kullanıcılardır.</w:t>
      </w:r>
    </w:p>
    <w:p w14:paraId="2735BCA7" w14:textId="77777777" w:rsidR="00E219A3" w:rsidRDefault="00E219A3">
      <w:pPr>
        <w:pStyle w:val="Konuerii1"/>
        <w:rPr>
          <w:rFonts w:cs="Arial"/>
        </w:rPr>
      </w:pPr>
      <w:r w:rsidRPr="00C261CC">
        <w:rPr>
          <w:rFonts w:cs="Arial"/>
          <w:b/>
          <w:bCs/>
        </w:rPr>
        <w:t>TOBB İlgili İş Birimi Sorumlusu</w:t>
      </w:r>
      <w:r w:rsidRPr="00C261CC">
        <w:rPr>
          <w:rFonts w:cs="Arial"/>
          <w:color w:val="000000"/>
        </w:rPr>
        <w:t xml:space="preserve">: </w:t>
      </w:r>
      <w:r w:rsidRPr="00C261CC">
        <w:rPr>
          <w:rFonts w:cs="Arial"/>
        </w:rPr>
        <w:t>TOBB ‘inde yaptığı işle ilgili raporlama yapacak kullanıcılardır. Tüm oda/borsalar bazında raporlama ve sorgulama yapabileceklerdir.</w:t>
      </w:r>
    </w:p>
    <w:p w14:paraId="539327EF" w14:textId="77777777" w:rsidR="002E7CCE" w:rsidRPr="00C261CC" w:rsidRDefault="002E7CCE">
      <w:pPr>
        <w:pStyle w:val="Konuerii1"/>
        <w:rPr>
          <w:rFonts w:cs="Arial"/>
        </w:rPr>
      </w:pPr>
      <w:r w:rsidRPr="00C261CC">
        <w:rPr>
          <w:rFonts w:cs="Arial"/>
          <w:b/>
          <w:bCs/>
        </w:rPr>
        <w:t xml:space="preserve">Firma Kullanıcısı: </w:t>
      </w:r>
      <w:r w:rsidRPr="00C261CC">
        <w:rPr>
          <w:rFonts w:cs="Arial"/>
        </w:rPr>
        <w:t>Üyelere  açılacak ekranları kullanacak, üye tarafından yetkilendirilmiş kullanıcılardır. Sadece veri girişi yapan kullanıcıdır, onay yetkisine sahip değildir.</w:t>
      </w:r>
    </w:p>
    <w:p w14:paraId="4F6FF0C9" w14:textId="77777777" w:rsidR="00FB5179" w:rsidRPr="00C261CC" w:rsidRDefault="002E7CCE">
      <w:pPr>
        <w:pStyle w:val="Konuerii1"/>
        <w:rPr>
          <w:rFonts w:cs="Arial"/>
        </w:rPr>
      </w:pPr>
      <w:r w:rsidRPr="00C261CC">
        <w:rPr>
          <w:rFonts w:cs="Arial"/>
          <w:b/>
          <w:bCs/>
        </w:rPr>
        <w:t xml:space="preserve">Firma Onay Kullanıcı: </w:t>
      </w:r>
      <w:r w:rsidRPr="00C261CC">
        <w:rPr>
          <w:rFonts w:cs="Arial"/>
        </w:rPr>
        <w:t>Üyelere  açılacak ekranları kullanacak, üye tarafından yetkilendirilmiş kullanıcılardır. Firma ilgili onay dahil her türlü yetkiye sahiptir.</w:t>
      </w:r>
    </w:p>
    <w:p w14:paraId="14753D9E" w14:textId="77777777" w:rsidR="00FA200D" w:rsidRPr="00C261CC" w:rsidRDefault="00FA200D" w:rsidP="00FA200D">
      <w:pPr>
        <w:pStyle w:val="Konuerii1"/>
        <w:rPr>
          <w:rFonts w:cs="Arial"/>
        </w:rPr>
      </w:pPr>
      <w:r>
        <w:rPr>
          <w:rFonts w:cs="Arial"/>
        </w:rPr>
        <w:t xml:space="preserve">Sisteme giriş kullanıcı adı ve şifre ile olacaktır. Kullanıcı adı </w:t>
      </w:r>
      <w:r w:rsidR="00C967B6">
        <w:rPr>
          <w:rFonts w:cs="Arial"/>
        </w:rPr>
        <w:t xml:space="preserve">olarak firma veya  temsilci </w:t>
      </w:r>
      <w:r>
        <w:rPr>
          <w:rFonts w:cs="Arial"/>
        </w:rPr>
        <w:t xml:space="preserve">e-posta adresi </w:t>
      </w:r>
      <w:r w:rsidR="00C967B6">
        <w:rPr>
          <w:rFonts w:cs="Arial"/>
        </w:rPr>
        <w:t>kullanılacaktır.</w:t>
      </w:r>
      <w:r>
        <w:rPr>
          <w:rFonts w:cs="Arial"/>
        </w:rPr>
        <w:t xml:space="preserve"> Bu şekilde ileride firmaların belli bir kişiye değil de firmanın kendisine kullanıcı almasına olanak sağlanacaktır. </w:t>
      </w:r>
    </w:p>
    <w:p w14:paraId="70C98DC5" w14:textId="77777777" w:rsidR="005F51B8" w:rsidRDefault="005F51B8">
      <w:pPr>
        <w:pStyle w:val="KonuBal2"/>
        <w:numPr>
          <w:ilvl w:val="1"/>
          <w:numId w:val="1"/>
        </w:numPr>
        <w:rPr>
          <w:rFonts w:ascii="Arial" w:hAnsi="Arial" w:cs="Arial"/>
        </w:rPr>
      </w:pPr>
      <w:bookmarkStart w:id="11" w:name="_Toc495435880"/>
      <w:r w:rsidRPr="00C261CC">
        <w:rPr>
          <w:rFonts w:ascii="Arial" w:hAnsi="Arial" w:cs="Arial"/>
        </w:rPr>
        <w:t>Fiziksel Tasarım</w:t>
      </w:r>
      <w:bookmarkEnd w:id="11"/>
    </w:p>
    <w:p w14:paraId="7F50A152" w14:textId="77777777" w:rsidR="007C194D" w:rsidRPr="00C261CC" w:rsidRDefault="007C194D" w:rsidP="007C194D"/>
    <w:p w14:paraId="5349B036" w14:textId="77777777" w:rsidR="005F51B8" w:rsidRPr="00C261CC" w:rsidRDefault="005F51B8">
      <w:pPr>
        <w:pStyle w:val="Konuerii1"/>
        <w:rPr>
          <w:rFonts w:cs="Arial"/>
          <w:color w:val="000000"/>
        </w:rPr>
      </w:pPr>
      <w:r w:rsidRPr="00C261CC">
        <w:rPr>
          <w:rFonts w:cs="Arial"/>
          <w:noProof w:val="0"/>
        </w:rPr>
        <w:t xml:space="preserve">Geliştirilecek olan uygulamalar </w:t>
      </w:r>
      <w:r w:rsidR="00AA1C41">
        <w:rPr>
          <w:rFonts w:cs="Arial"/>
          <w:noProof w:val="0"/>
        </w:rPr>
        <w:t>birinci faz için kurulan sunucularda çalışacaktır.</w:t>
      </w:r>
    </w:p>
    <w:p w14:paraId="4CF9F756" w14:textId="77777777" w:rsidR="005F51B8" w:rsidRPr="00C261CC" w:rsidRDefault="005F51B8">
      <w:pPr>
        <w:pStyle w:val="KonuBal2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bookmarkStart w:id="12" w:name="_Toc495435881"/>
      <w:r w:rsidRPr="00C261CC">
        <w:rPr>
          <w:rFonts w:ascii="Arial" w:hAnsi="Arial" w:cs="Arial"/>
          <w:sz w:val="22"/>
          <w:szCs w:val="22"/>
        </w:rPr>
        <w:t>Mimari Tasarım</w:t>
      </w:r>
      <w:bookmarkEnd w:id="12"/>
    </w:p>
    <w:p w14:paraId="2C92716A" w14:textId="77777777" w:rsidR="00813FEE" w:rsidRPr="00C261CC" w:rsidRDefault="00813FEE" w:rsidP="007C194D">
      <w:pPr>
        <w:rPr>
          <w:lang w:eastAsia="tr-TR"/>
        </w:rPr>
      </w:pPr>
    </w:p>
    <w:p w14:paraId="0915BAD0" w14:textId="77777777" w:rsidR="0065612D" w:rsidRPr="002D7C28" w:rsidRDefault="000F69E7" w:rsidP="002D7C28">
      <w:pPr>
        <w:spacing w:after="200"/>
        <w:jc w:val="both"/>
        <w:rPr>
          <w:rFonts w:cs="Arial"/>
          <w:szCs w:val="22"/>
        </w:rPr>
      </w:pPr>
      <w:r w:rsidRPr="002D7C28">
        <w:rPr>
          <w:rFonts w:cs="Arial"/>
          <w:szCs w:val="22"/>
        </w:rPr>
        <w:t>Uygulama geliştirilirken Faz1 aşamasında kurulan mimari yapı aynen kullanılacaktır.</w:t>
      </w:r>
    </w:p>
    <w:p w14:paraId="21AC8618" w14:textId="77777777" w:rsidR="0065612D" w:rsidRPr="002D7C28" w:rsidRDefault="0065612D" w:rsidP="002D7C28">
      <w:pPr>
        <w:pStyle w:val="ListParagraph"/>
        <w:numPr>
          <w:ilvl w:val="1"/>
          <w:numId w:val="1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spacing w:before="240"/>
        <w:ind w:right="254"/>
        <w:jc w:val="both"/>
        <w:rPr>
          <w:rFonts w:ascii="Arial" w:hAnsi="Arial" w:cs="Arial"/>
          <w:b/>
          <w:bCs/>
        </w:rPr>
      </w:pPr>
      <w:r w:rsidRPr="002D7C28">
        <w:rPr>
          <w:rFonts w:ascii="Arial" w:hAnsi="Arial" w:cs="Arial"/>
          <w:b/>
          <w:bCs/>
        </w:rPr>
        <w:t>Entegrasyon</w:t>
      </w:r>
    </w:p>
    <w:p w14:paraId="72A119F6" w14:textId="77777777" w:rsidR="0065612D" w:rsidRPr="00257ACE" w:rsidRDefault="0065612D" w:rsidP="0065612D">
      <w:pPr>
        <w:shd w:val="clear" w:color="auto" w:fill="FFFFFF"/>
        <w:tabs>
          <w:tab w:val="left" w:pos="709"/>
        </w:tabs>
        <w:autoSpaceDE w:val="0"/>
        <w:autoSpaceDN w:val="0"/>
        <w:adjustRightInd w:val="0"/>
        <w:spacing w:before="240"/>
        <w:ind w:right="254"/>
        <w:jc w:val="both"/>
        <w:rPr>
          <w:rFonts w:cs="Arial"/>
          <w:bCs/>
          <w:szCs w:val="22"/>
        </w:rPr>
      </w:pPr>
      <w:r w:rsidRPr="00257ACE">
        <w:rPr>
          <w:rFonts w:cs="Arial"/>
          <w:bCs/>
          <w:szCs w:val="22"/>
        </w:rPr>
        <w:t xml:space="preserve">Proje kapsamında webservis tanım ve “end-point”lerinin konsolidasyonu için JBoss SwitchYard, karmaşık yönlendirme için JBoss Fuse kullanılacaktır.1.Faz </w:t>
      </w:r>
      <w:r w:rsidR="00E56019" w:rsidRPr="00257ACE">
        <w:rPr>
          <w:rFonts w:cs="Arial"/>
          <w:bCs/>
          <w:szCs w:val="22"/>
        </w:rPr>
        <w:t>kapsamında karışık entegrasyon bulunmamaktadır.</w:t>
      </w:r>
      <w:r w:rsidR="0017357B">
        <w:rPr>
          <w:rFonts w:cs="Arial"/>
          <w:bCs/>
          <w:szCs w:val="22"/>
        </w:rPr>
        <w:t xml:space="preserve"> </w:t>
      </w:r>
      <w:r w:rsidR="00E56019" w:rsidRPr="00257ACE">
        <w:rPr>
          <w:rFonts w:cs="Arial"/>
          <w:bCs/>
          <w:szCs w:val="22"/>
        </w:rPr>
        <w:t xml:space="preserve">Mernis, </w:t>
      </w:r>
      <w:r w:rsidR="0017357B">
        <w:rPr>
          <w:rFonts w:cs="Arial"/>
          <w:bCs/>
          <w:szCs w:val="22"/>
        </w:rPr>
        <w:t>TOBB emekli sandığı</w:t>
      </w:r>
      <w:r w:rsidR="00E56019" w:rsidRPr="00257ACE">
        <w:rPr>
          <w:rFonts w:cs="Arial"/>
          <w:bCs/>
          <w:szCs w:val="22"/>
        </w:rPr>
        <w:t xml:space="preserve"> ile olan entegrasyonlar SOAP web servisleri ile sağlanacaktır.</w:t>
      </w:r>
    </w:p>
    <w:p w14:paraId="296DEB01" w14:textId="77777777" w:rsidR="00A5248E" w:rsidRPr="002D7C28" w:rsidRDefault="00A5248E" w:rsidP="002D7C28">
      <w:pPr>
        <w:pStyle w:val="ListParagraph"/>
        <w:numPr>
          <w:ilvl w:val="1"/>
          <w:numId w:val="1"/>
        </w:numPr>
        <w:shd w:val="clear" w:color="auto" w:fill="FFFFFF"/>
        <w:tabs>
          <w:tab w:val="left" w:pos="709"/>
        </w:tabs>
        <w:autoSpaceDE w:val="0"/>
        <w:autoSpaceDN w:val="0"/>
        <w:adjustRightInd w:val="0"/>
        <w:spacing w:before="240"/>
        <w:ind w:right="254"/>
        <w:jc w:val="both"/>
        <w:rPr>
          <w:rFonts w:ascii="Arial" w:hAnsi="Arial" w:cs="Arial"/>
          <w:b/>
          <w:bCs/>
        </w:rPr>
      </w:pPr>
      <w:r w:rsidRPr="002D7C28">
        <w:rPr>
          <w:rFonts w:ascii="Arial" w:hAnsi="Arial" w:cs="Arial"/>
          <w:b/>
          <w:bCs/>
        </w:rPr>
        <w:t>Raporlama</w:t>
      </w:r>
    </w:p>
    <w:p w14:paraId="78DD49EB" w14:textId="77777777" w:rsidR="00A5248E" w:rsidRPr="00C261CC" w:rsidRDefault="00A5248E" w:rsidP="00BA2D8B">
      <w:pPr>
        <w:ind w:left="284"/>
        <w:rPr>
          <w:rFonts w:cs="Arial"/>
          <w:szCs w:val="22"/>
        </w:rPr>
      </w:pPr>
    </w:p>
    <w:p w14:paraId="5C69C44A" w14:textId="77777777" w:rsidR="00A5248E" w:rsidRPr="00C261CC" w:rsidRDefault="00A5248E" w:rsidP="00BA2D8B">
      <w:pPr>
        <w:rPr>
          <w:rFonts w:cs="Arial"/>
          <w:bCs/>
          <w:szCs w:val="22"/>
        </w:rPr>
      </w:pPr>
      <w:r w:rsidRPr="00C261CC">
        <w:rPr>
          <w:rFonts w:cs="Arial"/>
          <w:bCs/>
          <w:szCs w:val="22"/>
        </w:rPr>
        <w:t>Uygulama kapsamında raporlama için ayrı bir veritabanı öngörülmüştür. Uygulama içerisinden çağırılacak raporlar için Jasper Reports kullanılacaktır.</w:t>
      </w:r>
      <w:r w:rsidR="00A10662">
        <w:rPr>
          <w:rFonts w:cs="Arial"/>
          <w:bCs/>
          <w:szCs w:val="22"/>
        </w:rPr>
        <w:t xml:space="preserve"> </w:t>
      </w:r>
    </w:p>
    <w:p w14:paraId="609C37E7" w14:textId="77777777" w:rsidR="00E42702" w:rsidRPr="00C261CC" w:rsidRDefault="00E42702" w:rsidP="00107F9D"/>
    <w:p w14:paraId="64197DC5" w14:textId="77777777" w:rsidR="005F51B8" w:rsidRDefault="005F51B8">
      <w:pPr>
        <w:pStyle w:val="KonuBal1"/>
        <w:rPr>
          <w:rFonts w:ascii="Arial" w:hAnsi="Arial" w:cs="Arial"/>
          <w:bCs/>
          <w:lang w:val="tr-TR"/>
        </w:rPr>
      </w:pPr>
      <w:bookmarkStart w:id="13" w:name="_Toc495435882"/>
      <w:r w:rsidRPr="00C261CC">
        <w:rPr>
          <w:rFonts w:ascii="Arial" w:hAnsi="Arial" w:cs="Arial"/>
          <w:bCs/>
          <w:lang w:val="tr-TR"/>
        </w:rPr>
        <w:t>TASARIM</w:t>
      </w:r>
      <w:bookmarkEnd w:id="13"/>
    </w:p>
    <w:p w14:paraId="40FADB23" w14:textId="77777777" w:rsidR="0030558E" w:rsidRDefault="00474941" w:rsidP="00474941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 w:rsidRPr="00474941">
        <w:rPr>
          <w:rFonts w:ascii="Arial" w:hAnsi="Arial" w:cs="Arial"/>
          <w:b/>
        </w:rPr>
        <w:t>TOBB Firma(</w:t>
      </w:r>
      <w:r w:rsidRPr="00474941">
        <w:rPr>
          <w:rFonts w:ascii="Arial" w:hAnsi="Arial" w:cs="Arial"/>
          <w:b/>
          <w:sz w:val="24"/>
        </w:rPr>
        <w:t>Üye)</w:t>
      </w:r>
      <w:r w:rsidRPr="00474941">
        <w:rPr>
          <w:rFonts w:ascii="Arial" w:hAnsi="Arial" w:cs="Arial"/>
          <w:b/>
        </w:rPr>
        <w:t xml:space="preserve"> Online İşlemler</w:t>
      </w:r>
    </w:p>
    <w:p w14:paraId="72B5AF1E" w14:textId="77777777" w:rsidR="001F6C31" w:rsidRDefault="001F6C31" w:rsidP="001F6C31">
      <w:pPr>
        <w:ind w:left="567"/>
        <w:rPr>
          <w:rFonts w:cs="Arial"/>
          <w:szCs w:val="22"/>
        </w:rPr>
      </w:pPr>
      <w:r>
        <w:rPr>
          <w:rFonts w:cs="Arial"/>
          <w:szCs w:val="22"/>
        </w:rPr>
        <w:t>Online firma işlemleri bu kısımdan yapılacaktır. İlgili kısım</w:t>
      </w:r>
      <w:r w:rsidR="00296117">
        <w:rPr>
          <w:rFonts w:cs="Arial"/>
          <w:szCs w:val="22"/>
        </w:rPr>
        <w:t xml:space="preserve">ların ekran görüntüleri ekteki gibi olacaktır. </w:t>
      </w:r>
      <w:r w:rsidR="003531B7">
        <w:rPr>
          <w:rFonts w:cs="Arial"/>
          <w:szCs w:val="22"/>
        </w:rPr>
        <w:t xml:space="preserve"> Üye firmalar aşağıdaki giriş ekranından sisteme girecekler.</w:t>
      </w:r>
    </w:p>
    <w:p w14:paraId="3F0C1732" w14:textId="77777777" w:rsidR="003531B7" w:rsidRDefault="003531B7" w:rsidP="001F6C31">
      <w:pPr>
        <w:ind w:left="567"/>
        <w:rPr>
          <w:rFonts w:cs="Arial"/>
          <w:szCs w:val="22"/>
        </w:rPr>
      </w:pPr>
    </w:p>
    <w:p w14:paraId="4DE2B866" w14:textId="77777777" w:rsidR="003531B7" w:rsidRDefault="003531B7" w:rsidP="001F6C31">
      <w:pPr>
        <w:ind w:left="567"/>
        <w:rPr>
          <w:rFonts w:cs="Arial"/>
          <w:szCs w:val="22"/>
        </w:rPr>
      </w:pPr>
      <w:r>
        <w:rPr>
          <w:lang w:eastAsia="tr-TR"/>
        </w:rPr>
        <w:lastRenderedPageBreak/>
        <w:drawing>
          <wp:inline distT="0" distB="0" distL="0" distR="0" wp14:anchorId="2CE8B27D" wp14:editId="76143E59">
            <wp:extent cx="4711700" cy="255439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712" cy="25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F5BA" w14:textId="77777777" w:rsidR="003531B7" w:rsidRPr="001F6C31" w:rsidRDefault="003531B7" w:rsidP="001F6C31">
      <w:pPr>
        <w:ind w:left="567"/>
        <w:rPr>
          <w:rFonts w:cs="Arial"/>
          <w:szCs w:val="22"/>
        </w:rPr>
      </w:pPr>
    </w:p>
    <w:p w14:paraId="71879DC9" w14:textId="77777777" w:rsidR="001F6C31" w:rsidRDefault="001F6C31" w:rsidP="001F6C31">
      <w:pPr>
        <w:pStyle w:val="Konubal3"/>
        <w:ind w:left="567"/>
      </w:pPr>
      <w:bookmarkStart w:id="14" w:name="_Toc495435883"/>
      <w:r>
        <w:t>Üye Adres iletişim Bilgilerinin Güncellenmesi</w:t>
      </w:r>
      <w:bookmarkEnd w:id="14"/>
    </w:p>
    <w:p w14:paraId="7ABD1137" w14:textId="77777777" w:rsidR="000B2DD8" w:rsidRDefault="000B2DD8" w:rsidP="000B2DD8">
      <w:r>
        <w:t>Üye bu ekranlardan adres ve iletişim bilgilerini güncelleyebilecektir. Bu kısımdan tescil adresini güncelleyemeyecek sadece diğer adreslerini güncelleyebilecektir.</w:t>
      </w:r>
    </w:p>
    <w:p w14:paraId="424A6C15" w14:textId="77777777" w:rsidR="003531B7" w:rsidRDefault="000B2DD8" w:rsidP="004C6DF9">
      <w:r>
        <w:rPr>
          <w:lang w:eastAsia="tr-TR"/>
        </w:rPr>
        <w:drawing>
          <wp:inline distT="0" distB="0" distL="0" distR="0" wp14:anchorId="01A8CD7A" wp14:editId="43DF7F96">
            <wp:extent cx="5276850" cy="215265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093" cy="216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3A45" w14:textId="77777777" w:rsidR="000B2DD8" w:rsidRDefault="000B2DD8" w:rsidP="00D475E6"/>
    <w:p w14:paraId="61C53E55" w14:textId="77777777" w:rsidR="00D475E6" w:rsidRDefault="00D475E6" w:rsidP="00D475E6">
      <w:r>
        <w:t>İlgili üye firma iletişim bilgilerini aşağıdaki gibi bir ekrandan güncelleyecektir.</w:t>
      </w:r>
    </w:p>
    <w:p w14:paraId="66F537D7" w14:textId="77777777" w:rsidR="000B2DD8" w:rsidRDefault="000B2DD8" w:rsidP="003531B7">
      <w:pPr>
        <w:pStyle w:val="Konubal3"/>
        <w:numPr>
          <w:ilvl w:val="0"/>
          <w:numId w:val="0"/>
        </w:numPr>
        <w:ind w:left="567"/>
      </w:pPr>
    </w:p>
    <w:p w14:paraId="686C21B3" w14:textId="77777777" w:rsidR="003531B7" w:rsidRDefault="000B2DD8" w:rsidP="004C6DF9">
      <w:r>
        <w:rPr>
          <w:lang w:eastAsia="tr-TR"/>
        </w:rPr>
        <w:drawing>
          <wp:inline distT="0" distB="0" distL="0" distR="0" wp14:anchorId="702E7528" wp14:editId="415178C4">
            <wp:extent cx="5265420" cy="272796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ADC4" w14:textId="77777777" w:rsidR="001F6C31" w:rsidRDefault="00A842D9" w:rsidP="001F6C31">
      <w:pPr>
        <w:pStyle w:val="Konubal3"/>
        <w:ind w:left="567"/>
      </w:pPr>
      <w:bookmarkStart w:id="15" w:name="_Toc495435884"/>
      <w:r>
        <w:t>Üye Eğitim Talebi Başvurma</w:t>
      </w:r>
      <w:bookmarkEnd w:id="15"/>
    </w:p>
    <w:p w14:paraId="4CF7F498" w14:textId="77777777" w:rsidR="00195A86" w:rsidRDefault="00195A86" w:rsidP="00195A86">
      <w:r>
        <w:t>Üye firma eğitim talebi sorgula aşağı</w:t>
      </w:r>
      <w:r w:rsidR="00923A1C">
        <w:t>da</w:t>
      </w:r>
      <w:r>
        <w:t>ki gibi olacaktır.</w:t>
      </w:r>
    </w:p>
    <w:p w14:paraId="5F6F547E" w14:textId="77777777" w:rsidR="00195A86" w:rsidRDefault="00195A86" w:rsidP="00195A86"/>
    <w:p w14:paraId="4D09477B" w14:textId="77777777" w:rsidR="0004146B" w:rsidRDefault="000B2A92" w:rsidP="0004146B">
      <w:r>
        <w:rPr>
          <w:lang w:eastAsia="tr-TR"/>
        </w:rPr>
        <w:drawing>
          <wp:inline distT="0" distB="0" distL="0" distR="0" wp14:anchorId="6D92CD25" wp14:editId="33D4EB65">
            <wp:extent cx="5274310" cy="2859405"/>
            <wp:effectExtent l="0" t="0" r="254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0E20" w14:textId="77777777" w:rsidR="001F6C31" w:rsidRDefault="001F6C31" w:rsidP="001F6C31">
      <w:pPr>
        <w:pStyle w:val="Konubal3"/>
        <w:ind w:left="567"/>
      </w:pPr>
      <w:bookmarkStart w:id="16" w:name="_Toc495435885"/>
      <w:r>
        <w:t>Ü</w:t>
      </w:r>
      <w:r w:rsidR="00226DEC">
        <w:t>ye Eğitim Talep Sonucu Sorgula</w:t>
      </w:r>
      <w:bookmarkEnd w:id="16"/>
    </w:p>
    <w:p w14:paraId="6812D6A9" w14:textId="77777777" w:rsidR="00DF505B" w:rsidRDefault="00DF505B" w:rsidP="00DF505B">
      <w:r>
        <w:t>Üye firmanın eğitim talepleri sonuçları aşağıdaki gibi bir ekranda görünecektir.</w:t>
      </w:r>
    </w:p>
    <w:p w14:paraId="35C2071C" w14:textId="77777777" w:rsidR="00DF505B" w:rsidRDefault="000F7ECE" w:rsidP="00DF505B">
      <w:r>
        <w:rPr>
          <w:lang w:eastAsia="tr-TR"/>
        </w:rPr>
        <w:lastRenderedPageBreak/>
        <w:drawing>
          <wp:inline distT="0" distB="0" distL="0" distR="0" wp14:anchorId="0A574B59" wp14:editId="51F25E03">
            <wp:extent cx="5274310" cy="2859405"/>
            <wp:effectExtent l="0" t="0" r="254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7E5B" w14:textId="77777777" w:rsidR="003531B7" w:rsidRDefault="001F6C31" w:rsidP="003531B7">
      <w:pPr>
        <w:pStyle w:val="Konubal3"/>
        <w:ind w:left="567"/>
      </w:pPr>
      <w:bookmarkStart w:id="17" w:name="_Toc495435886"/>
      <w:r>
        <w:t>Firma Kartı Görüntüle</w:t>
      </w:r>
      <w:bookmarkEnd w:id="17"/>
    </w:p>
    <w:p w14:paraId="21D76A50" w14:textId="77777777" w:rsidR="003531B7" w:rsidRDefault="003531B7" w:rsidP="003531B7">
      <w:r>
        <w:t>Firma kartı görüntüle ekranı aşağıdaki gibi olacaktır.</w:t>
      </w:r>
    </w:p>
    <w:p w14:paraId="60163F46" w14:textId="77777777" w:rsidR="00226DEC" w:rsidRDefault="00226DEC" w:rsidP="003531B7"/>
    <w:p w14:paraId="508653D2" w14:textId="77777777" w:rsidR="003531B7" w:rsidRDefault="003531B7" w:rsidP="003531B7">
      <w:r>
        <w:rPr>
          <w:lang w:eastAsia="tr-TR"/>
        </w:rPr>
        <w:drawing>
          <wp:inline distT="0" distB="0" distL="0" distR="0" wp14:anchorId="5A0D7A45" wp14:editId="52189975">
            <wp:extent cx="5274310" cy="2859405"/>
            <wp:effectExtent l="0" t="0" r="254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A6EA3" w14:textId="77777777" w:rsidR="001F6C31" w:rsidRDefault="001F6C31" w:rsidP="001F6C31">
      <w:pPr>
        <w:pStyle w:val="Konubal3"/>
        <w:ind w:left="567"/>
      </w:pPr>
      <w:bookmarkStart w:id="18" w:name="_Toc495435887"/>
      <w:r>
        <w:t>Firma Ön Kayıt Başvuru</w:t>
      </w:r>
      <w:bookmarkEnd w:id="18"/>
    </w:p>
    <w:p w14:paraId="5E834AC4" w14:textId="77777777" w:rsidR="00082D74" w:rsidRDefault="00225784" w:rsidP="00082D74">
      <w:r>
        <w:t>Firmalar üye olmak için aşağıdaki gibi bir form dolduracaklar.</w:t>
      </w:r>
    </w:p>
    <w:p w14:paraId="6DD81C17" w14:textId="77777777" w:rsidR="00795638" w:rsidRDefault="00082D74" w:rsidP="00795638">
      <w:r>
        <w:rPr>
          <w:lang w:eastAsia="tr-TR"/>
        </w:rPr>
        <w:lastRenderedPageBreak/>
        <w:drawing>
          <wp:inline distT="0" distB="0" distL="0" distR="0" wp14:anchorId="14C40907" wp14:editId="3F9B1E1F">
            <wp:extent cx="5274310" cy="2859405"/>
            <wp:effectExtent l="0" t="0" r="254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84DC" w14:textId="77777777" w:rsidR="001F6C31" w:rsidRDefault="001F6C31" w:rsidP="001F6C31">
      <w:pPr>
        <w:pStyle w:val="Konubal3"/>
        <w:ind w:left="567"/>
      </w:pPr>
      <w:bookmarkStart w:id="19" w:name="_Toc495435888"/>
      <w:r>
        <w:t>Organizasyon/Fuar Başvuru işlemleri</w:t>
      </w:r>
      <w:bookmarkEnd w:id="19"/>
    </w:p>
    <w:p w14:paraId="0C87B1FC" w14:textId="77777777" w:rsidR="004F05EE" w:rsidRDefault="004F05EE" w:rsidP="004F05EE"/>
    <w:p w14:paraId="4CC3BDA7" w14:textId="77777777" w:rsidR="001F6C31" w:rsidRDefault="001F6C31" w:rsidP="006C6246">
      <w:pPr>
        <w:pStyle w:val="Konubal3"/>
        <w:numPr>
          <w:ilvl w:val="0"/>
          <w:numId w:val="0"/>
        </w:numPr>
        <w:rPr>
          <w:rFonts w:ascii="Arial" w:hAnsi="Arial"/>
          <w:b w:val="0"/>
          <w:i w:val="0"/>
          <w:noProof/>
          <w:lang w:val="tr-TR"/>
        </w:rPr>
      </w:pPr>
    </w:p>
    <w:p w14:paraId="0C4F96D9" w14:textId="77777777" w:rsidR="006C6246" w:rsidRDefault="006C6246">
      <w:r>
        <w:rPr>
          <w:b/>
          <w:i/>
        </w:rPr>
        <w:br w:type="page"/>
      </w:r>
    </w:p>
    <w:p w14:paraId="645ABAE0" w14:textId="77777777" w:rsidR="006C6246" w:rsidRDefault="006C6246" w:rsidP="006C6246">
      <w:pPr>
        <w:pStyle w:val="Konubal3"/>
        <w:numPr>
          <w:ilvl w:val="0"/>
          <w:numId w:val="0"/>
        </w:numPr>
        <w:rPr>
          <w:rFonts w:ascii="Arial" w:hAnsi="Arial"/>
          <w:b w:val="0"/>
          <w:i w:val="0"/>
          <w:noProof/>
          <w:lang w:val="tr-TR"/>
        </w:rPr>
      </w:pPr>
    </w:p>
    <w:p w14:paraId="07C01E7C" w14:textId="77777777" w:rsidR="006C6246" w:rsidRDefault="006C6246" w:rsidP="006C6246">
      <w:pPr>
        <w:pStyle w:val="KonuBal1"/>
        <w:rPr>
          <w:rFonts w:ascii="Arial" w:hAnsi="Arial" w:cs="Arial"/>
          <w:bCs/>
          <w:lang w:val="tr-TR"/>
        </w:rPr>
      </w:pPr>
      <w:bookmarkStart w:id="20" w:name="_Toc495435889"/>
      <w:r>
        <w:rPr>
          <w:rFonts w:ascii="Arial" w:hAnsi="Arial" w:cs="Arial"/>
          <w:bCs/>
          <w:lang w:val="tr-TR"/>
        </w:rPr>
        <w:t xml:space="preserve">MoBİL </w:t>
      </w:r>
      <w:r w:rsidRPr="00C261CC">
        <w:rPr>
          <w:rFonts w:ascii="Arial" w:hAnsi="Arial" w:cs="Arial"/>
          <w:bCs/>
          <w:lang w:val="tr-TR"/>
        </w:rPr>
        <w:t>TASARIM</w:t>
      </w:r>
      <w:bookmarkEnd w:id="20"/>
    </w:p>
    <w:p w14:paraId="705E3F3B" w14:textId="77777777" w:rsidR="006C6246" w:rsidRDefault="006C6246" w:rsidP="006C6246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 w:rsidRPr="00474941">
        <w:rPr>
          <w:rFonts w:ascii="Arial" w:hAnsi="Arial" w:cs="Arial"/>
          <w:b/>
        </w:rPr>
        <w:t xml:space="preserve">TOBB </w:t>
      </w:r>
      <w:r>
        <w:rPr>
          <w:rFonts w:ascii="Arial" w:hAnsi="Arial" w:cs="Arial"/>
          <w:b/>
        </w:rPr>
        <w:t>Mobil Genel Mimari</w:t>
      </w:r>
    </w:p>
    <w:p w14:paraId="6AAC9F82" w14:textId="660390E6" w:rsidR="006C6246" w:rsidRDefault="004E29E0" w:rsidP="006C6246">
      <w:pPr>
        <w:pStyle w:val="KonuBal1"/>
        <w:numPr>
          <w:ilvl w:val="0"/>
          <w:numId w:val="0"/>
        </w:numPr>
        <w:ind w:left="284"/>
        <w:rPr>
          <w:rFonts w:ascii="Arial" w:hAnsi="Arial" w:cs="Arial"/>
          <w:bCs/>
          <w:lang w:val="tr-TR"/>
        </w:rPr>
      </w:pPr>
      <w:bookmarkStart w:id="21" w:name="_Toc495435890"/>
      <w:r w:rsidRPr="004E29E0">
        <w:rPr>
          <w:rFonts w:ascii="Arial" w:hAnsi="Arial" w:cs="Arial"/>
          <w:bCs/>
          <w:noProof/>
          <w:lang w:val="tr-TR" w:eastAsia="tr-TR"/>
        </w:rPr>
        <w:drawing>
          <wp:inline distT="0" distB="0" distL="0" distR="0" wp14:anchorId="31DAA2F8" wp14:editId="2D135FE8">
            <wp:extent cx="5274310" cy="439420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 w14:paraId="7B703FC6" w14:textId="758E2597" w:rsidR="006C6246" w:rsidRDefault="006C6246" w:rsidP="006C6246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 w:rsidRPr="00474941">
        <w:rPr>
          <w:rFonts w:ascii="Arial" w:hAnsi="Arial" w:cs="Arial"/>
          <w:b/>
        </w:rPr>
        <w:t>TOBB Firma(</w:t>
      </w:r>
      <w:r w:rsidRPr="00474941">
        <w:rPr>
          <w:rFonts w:ascii="Arial" w:hAnsi="Arial" w:cs="Arial"/>
          <w:b/>
          <w:sz w:val="24"/>
        </w:rPr>
        <w:t>Üye)</w:t>
      </w:r>
      <w:r w:rsidRPr="00474941">
        <w:rPr>
          <w:rFonts w:ascii="Arial" w:hAnsi="Arial" w:cs="Arial"/>
          <w:b/>
        </w:rPr>
        <w:t xml:space="preserve"> </w:t>
      </w:r>
      <w:r w:rsidR="00C65202">
        <w:rPr>
          <w:rFonts w:ascii="Arial" w:hAnsi="Arial" w:cs="Arial"/>
          <w:b/>
        </w:rPr>
        <w:t>Mobil</w:t>
      </w:r>
      <w:r w:rsidRPr="00474941">
        <w:rPr>
          <w:rFonts w:ascii="Arial" w:hAnsi="Arial" w:cs="Arial"/>
          <w:b/>
        </w:rPr>
        <w:t xml:space="preserve"> İşlemler</w:t>
      </w:r>
    </w:p>
    <w:p w14:paraId="1A123947" w14:textId="77777777" w:rsidR="006C6246" w:rsidRDefault="006C6246" w:rsidP="006C6246">
      <w:pPr>
        <w:ind w:left="567"/>
        <w:rPr>
          <w:rFonts w:cs="Arial"/>
          <w:szCs w:val="22"/>
        </w:rPr>
      </w:pPr>
    </w:p>
    <w:p w14:paraId="482C0766" w14:textId="3FD58583" w:rsidR="006C6246" w:rsidRDefault="00120C86" w:rsidP="00C65202">
      <w:pPr>
        <w:rPr>
          <w:rFonts w:cs="Arial"/>
          <w:szCs w:val="22"/>
        </w:rPr>
      </w:pPr>
      <w:r>
        <w:rPr>
          <w:rFonts w:cs="Arial"/>
          <w:szCs w:val="22"/>
        </w:rPr>
        <w:t xml:space="preserve">Aşağıda mobil cihazlardan(iOS ve Android) mobil backend olan istek ve cevapların nasıl olacağı ve bunların açıklaması yer alacaktır.  Bu iletişim HTTPRequest’i üzerinden </w:t>
      </w:r>
      <w:r w:rsidR="003828AD">
        <w:rPr>
          <w:rFonts w:cs="Arial"/>
          <w:szCs w:val="22"/>
        </w:rPr>
        <w:t>gerçekleştirilecektir.  Mesaj alışverişi JSON ile gerçekleştirilecektir.</w:t>
      </w:r>
    </w:p>
    <w:p w14:paraId="5C24AD25" w14:textId="77777777" w:rsidR="006C6246" w:rsidRPr="001F6C31" w:rsidRDefault="006C6246" w:rsidP="006C6246">
      <w:pPr>
        <w:ind w:left="567"/>
        <w:rPr>
          <w:rFonts w:cs="Arial"/>
          <w:szCs w:val="22"/>
        </w:rPr>
      </w:pPr>
    </w:p>
    <w:p w14:paraId="06133D29" w14:textId="4315CA55" w:rsidR="006C6246" w:rsidRDefault="006C6246" w:rsidP="003828AD">
      <w:pPr>
        <w:pStyle w:val="Konubal3"/>
        <w:ind w:left="567"/>
      </w:pPr>
      <w:bookmarkStart w:id="22" w:name="_Toc495435891"/>
      <w:r>
        <w:t xml:space="preserve">Üye </w:t>
      </w:r>
      <w:r w:rsidR="003828AD">
        <w:t>Girişi</w:t>
      </w:r>
      <w:bookmarkEnd w:id="22"/>
    </w:p>
    <w:p w14:paraId="07A079D4" w14:textId="5276A06B" w:rsidR="003828AD" w:rsidRPr="003828AD" w:rsidRDefault="003828AD" w:rsidP="003828AD">
      <w:pPr>
        <w:pStyle w:val="Heading4"/>
      </w:pPr>
      <w:r w:rsidRPr="003828AD">
        <w:t>Req</w:t>
      </w:r>
      <w:r>
        <w:t>:</w:t>
      </w:r>
    </w:p>
    <w:p w14:paraId="2BF502A3" w14:textId="2040F152" w:rsidR="003828AD" w:rsidRDefault="003828AD" w:rsidP="006C6246">
      <w:r>
        <w:t>&lt;mobilebackend_url&gt;?cmd=login&amp;param={odaID, emailID, password }</w:t>
      </w:r>
    </w:p>
    <w:p w14:paraId="3054232A" w14:textId="72D73A5E" w:rsidR="003828AD" w:rsidRPr="003828AD" w:rsidRDefault="003828AD" w:rsidP="003828AD">
      <w:pPr>
        <w:pStyle w:val="Heading4"/>
      </w:pPr>
      <w:r>
        <w:t>Resp:</w:t>
      </w:r>
    </w:p>
    <w:p w14:paraId="45E7188A" w14:textId="67B3C417" w:rsidR="003828AD" w:rsidRDefault="003828AD" w:rsidP="003828AD">
      <w:r>
        <w:t>{success=true, msg=”İşlem Başarılı”}</w:t>
      </w:r>
    </w:p>
    <w:p w14:paraId="064D7A1B" w14:textId="039DD86D" w:rsidR="003828AD" w:rsidRDefault="003828AD" w:rsidP="003828AD">
      <w:r>
        <w:t>{success=false, msg=”Giriş Bilgileriniz yanlıştır”}</w:t>
      </w:r>
    </w:p>
    <w:p w14:paraId="174E238B" w14:textId="77777777" w:rsidR="003828AD" w:rsidRDefault="003828AD" w:rsidP="003828AD"/>
    <w:p w14:paraId="096A0A8F" w14:textId="72F5B59C" w:rsidR="003828AD" w:rsidRDefault="003828AD" w:rsidP="003828AD">
      <w:pPr>
        <w:pStyle w:val="Konubal3"/>
        <w:ind w:left="567"/>
      </w:pPr>
      <w:r>
        <w:t xml:space="preserve">Duyuru </w:t>
      </w:r>
    </w:p>
    <w:p w14:paraId="57451ECD" w14:textId="696CB4B6" w:rsidR="00F026E6" w:rsidRDefault="00F026E6" w:rsidP="00F026E6">
      <w:pPr>
        <w:pStyle w:val="Konubal3"/>
        <w:numPr>
          <w:ilvl w:val="0"/>
          <w:numId w:val="0"/>
        </w:numPr>
        <w:ind w:left="567"/>
      </w:pPr>
      <w:r>
        <w:t>Req:</w:t>
      </w:r>
    </w:p>
    <w:p w14:paraId="0A5DA17B" w14:textId="2FE61D8C" w:rsidR="00F026E6" w:rsidRDefault="00F026E6" w:rsidP="00F026E6">
      <w:pPr>
        <w:ind w:firstLine="567"/>
      </w:pPr>
      <w:r>
        <w:t>&lt;mobilebackend_url&gt;?cmd=</w:t>
      </w:r>
      <w:r>
        <w:t>getAnnouncements</w:t>
      </w:r>
    </w:p>
    <w:p w14:paraId="21A9B17C" w14:textId="735D23BB" w:rsidR="00F026E6" w:rsidRDefault="00F026E6" w:rsidP="00F026E6">
      <w:pPr>
        <w:ind w:firstLine="567"/>
      </w:pPr>
      <w:r>
        <w:t>&lt;mobilebackend_url&gt;?cmd=</w:t>
      </w:r>
      <w:r w:rsidRPr="00F026E6">
        <w:t xml:space="preserve"> </w:t>
      </w:r>
      <w:r>
        <w:t>getAnnouncements&amp;param={</w:t>
      </w:r>
      <w:r>
        <w:t>month,year</w:t>
      </w:r>
      <w:r>
        <w:t xml:space="preserve"> }</w:t>
      </w:r>
    </w:p>
    <w:p w14:paraId="2E00FAA2" w14:textId="4526FD5B" w:rsidR="00F026E6" w:rsidRDefault="00F026E6" w:rsidP="00F026E6">
      <w:pPr>
        <w:pStyle w:val="Konubal3"/>
        <w:numPr>
          <w:ilvl w:val="0"/>
          <w:numId w:val="0"/>
        </w:numPr>
        <w:ind w:left="567"/>
      </w:pPr>
      <w:r>
        <w:t>Resp:</w:t>
      </w:r>
    </w:p>
    <w:p w14:paraId="204317D3" w14:textId="4FDB5564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48F5C987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18410BA6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12689D59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"id": "0sj88a6wlx1b9a",</w:t>
      </w:r>
    </w:p>
    <w:p w14:paraId="52692218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"saat": "11:15",</w:t>
      </w:r>
    </w:p>
    <w:p w14:paraId="264DC67E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10C4861A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"tarih": "02/10/2017",</w:t>
      </w:r>
    </w:p>
    <w:p w14:paraId="5E593B02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"Duyuru 1....",</w:t>
      </w:r>
    </w:p>
    <w:p w14:paraId="203991F9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"detayWeb": "&lt;p&gt;Duyuru 1&lt;\/p&gt;",</w:t>
      </w:r>
    </w:p>
    <w:p w14:paraId="5BA1B38E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"Duyuru 1 başlığı"</w:t>
      </w:r>
    </w:p>
    <w:p w14:paraId="65722DF8" w14:textId="4F9C4B22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0B8E914F" w14:textId="77777777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1DCC449D" w14:textId="7C23F515" w:rsidR="00D15121" w:rsidRPr="00D15121" w:rsidRDefault="00D15121" w:rsidP="00D1512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</w:t>
      </w:r>
      <w:r w:rsidRPr="00D15121">
        <w:rPr>
          <w:rFonts w:ascii="Arial" w:hAnsi="Arial" w:cs="Arial"/>
        </w:rPr>
        <w:t xml:space="preserve"> }</w:t>
      </w:r>
    </w:p>
    <w:p w14:paraId="3731C830" w14:textId="77777777" w:rsidR="00D15121" w:rsidRDefault="00D15121" w:rsidP="00D15121">
      <w:pPr>
        <w:ind w:firstLine="567"/>
      </w:pPr>
      <w:bookmarkStart w:id="23" w:name="_GoBack"/>
      <w:bookmarkEnd w:id="23"/>
    </w:p>
    <w:p w14:paraId="26620EDB" w14:textId="3E4D0983" w:rsidR="00F026E6" w:rsidRDefault="00F026E6" w:rsidP="00F026E6">
      <w:pPr>
        <w:ind w:left="567"/>
      </w:pPr>
      <w:r>
        <w:t>{success=false, msg=”</w:t>
      </w:r>
      <w:r>
        <w:t>İşleminiz Teknik Bir Sorun Nedeniyle Gerçekleştirilememiştir. Daha Sonra Tekrar Deneyiniz..!</w:t>
      </w:r>
      <w:r>
        <w:t>”}</w:t>
      </w:r>
    </w:p>
    <w:p w14:paraId="08905358" w14:textId="722F2382" w:rsidR="003828AD" w:rsidRDefault="003828AD" w:rsidP="003828AD"/>
    <w:p w14:paraId="24CD69D3" w14:textId="3B986326" w:rsidR="003828AD" w:rsidRDefault="003828AD" w:rsidP="003828AD">
      <w:pPr>
        <w:pStyle w:val="Konubal3"/>
        <w:ind w:left="567"/>
      </w:pPr>
      <w:r>
        <w:t>Bildirimler</w:t>
      </w:r>
    </w:p>
    <w:p w14:paraId="60207C59" w14:textId="768E028F" w:rsidR="00F026E6" w:rsidRPr="008F5910" w:rsidRDefault="00F026E6" w:rsidP="00F026E6">
      <w:pPr>
        <w:pStyle w:val="Konubal3"/>
        <w:numPr>
          <w:ilvl w:val="0"/>
          <w:numId w:val="0"/>
        </w:numPr>
        <w:ind w:left="567"/>
        <w:rPr>
          <w:rFonts w:ascii="Arial" w:hAnsi="Arial" w:cs="Arial"/>
        </w:rPr>
      </w:pPr>
      <w:r w:rsidRPr="008F5910">
        <w:rPr>
          <w:rFonts w:ascii="Arial" w:hAnsi="Arial" w:cs="Arial"/>
        </w:rPr>
        <w:t>Req:</w:t>
      </w:r>
    </w:p>
    <w:p w14:paraId="65A7B4BC" w14:textId="1D964318" w:rsidR="00F026E6" w:rsidRPr="008F5910" w:rsidRDefault="00F026E6" w:rsidP="00F026E6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 w:rsidRPr="008F5910">
        <w:rPr>
          <w:rFonts w:ascii="Arial" w:hAnsi="Arial" w:cs="Arial"/>
          <w:b w:val="0"/>
          <w:i w:val="0"/>
        </w:rPr>
        <w:t>&lt;mobilebackend_url&gt;?cmd=getNotification</w:t>
      </w:r>
      <w:r w:rsidR="00284A11">
        <w:rPr>
          <w:rFonts w:ascii="Arial" w:hAnsi="Arial" w:cs="Arial"/>
          <w:b w:val="0"/>
          <w:i w:val="0"/>
        </w:rPr>
        <w:t>=param{firmaId}</w:t>
      </w:r>
    </w:p>
    <w:p w14:paraId="2FFDF327" w14:textId="4465F7AC" w:rsidR="00F026E6" w:rsidRDefault="00F026E6" w:rsidP="00F026E6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6EC1D034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1C5D407F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4080074D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0AA4F389" w14:textId="6025D8A1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>
        <w:rPr>
          <w:rFonts w:ascii="Arial" w:hAnsi="Arial" w:cs="Arial"/>
        </w:rPr>
        <w:t xml:space="preserve">      "id": "0sj88a6wlc458</w:t>
      </w:r>
      <w:r w:rsidRPr="00D15121">
        <w:rPr>
          <w:rFonts w:ascii="Arial" w:hAnsi="Arial" w:cs="Arial"/>
        </w:rPr>
        <w:t>9a",</w:t>
      </w:r>
    </w:p>
    <w:p w14:paraId="751F8B15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"saat": "11:15",</w:t>
      </w:r>
    </w:p>
    <w:p w14:paraId="5627AD4C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4B302270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"tarih": "02/10/2017",</w:t>
      </w:r>
    </w:p>
    <w:p w14:paraId="10A5F6C3" w14:textId="6AF8093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1....",</w:t>
      </w:r>
    </w:p>
    <w:p w14:paraId="49F842AC" w14:textId="081D7C28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"detayWeb": "&lt;p&gt;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</w:t>
      </w:r>
      <w:r w:rsidRPr="00D15121">
        <w:rPr>
          <w:rFonts w:ascii="Arial" w:hAnsi="Arial" w:cs="Arial"/>
        </w:rPr>
        <w:t>1&lt;\/p&gt;",</w:t>
      </w:r>
    </w:p>
    <w:p w14:paraId="5422A44A" w14:textId="362674F5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</w:t>
      </w:r>
      <w:r w:rsidRPr="00D15121">
        <w:rPr>
          <w:rFonts w:ascii="Arial" w:hAnsi="Arial" w:cs="Arial"/>
        </w:rPr>
        <w:t>1 başlığı"</w:t>
      </w:r>
    </w:p>
    <w:p w14:paraId="500582A0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7E71027F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5079C230" w14:textId="77777777" w:rsidR="004C5664" w:rsidRPr="00D15121" w:rsidRDefault="004C5664" w:rsidP="004C566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 }</w:t>
      </w:r>
    </w:p>
    <w:p w14:paraId="227A9B7D" w14:textId="77777777" w:rsidR="004C5664" w:rsidRDefault="004C5664" w:rsidP="00F026E6">
      <w:pPr>
        <w:ind w:left="567"/>
      </w:pPr>
    </w:p>
    <w:p w14:paraId="34C18A58" w14:textId="6B547788" w:rsidR="00F026E6" w:rsidRDefault="00F026E6" w:rsidP="00F026E6">
      <w:pPr>
        <w:ind w:left="567"/>
      </w:pPr>
      <w:r>
        <w:t xml:space="preserve">{success=false, msg=”İşleminiz Teknik Bir Sorun Nedeniyle </w:t>
      </w:r>
      <w:r>
        <w:t xml:space="preserve">  </w:t>
      </w:r>
      <w:r>
        <w:t>Gerçekleştirilememiştir. Daha Sonra Tekrar Deneyiniz..!”}</w:t>
      </w:r>
    </w:p>
    <w:p w14:paraId="16DB65F7" w14:textId="77777777" w:rsidR="00F026E6" w:rsidRPr="00F026E6" w:rsidRDefault="00F026E6" w:rsidP="00F026E6">
      <w:pPr>
        <w:pStyle w:val="Konubal3"/>
        <w:numPr>
          <w:ilvl w:val="0"/>
          <w:numId w:val="0"/>
        </w:numPr>
        <w:ind w:left="567"/>
        <w:rPr>
          <w:rFonts w:cs="Tahoma"/>
        </w:rPr>
      </w:pPr>
    </w:p>
    <w:p w14:paraId="2BE07632" w14:textId="291EED53" w:rsidR="003828AD" w:rsidRDefault="003828AD" w:rsidP="003828AD">
      <w:pPr>
        <w:pStyle w:val="Konubal3"/>
        <w:ind w:left="567"/>
      </w:pPr>
      <w:r>
        <w:t xml:space="preserve">Firma Bilgilerini Görüntüleme </w:t>
      </w:r>
    </w:p>
    <w:p w14:paraId="2283470C" w14:textId="15B90C83" w:rsidR="008F5910" w:rsidRDefault="008F5910" w:rsidP="008F5910">
      <w:pPr>
        <w:pStyle w:val="Konubal3"/>
        <w:numPr>
          <w:ilvl w:val="0"/>
          <w:numId w:val="0"/>
        </w:numPr>
        <w:ind w:left="567"/>
      </w:pPr>
      <w:r>
        <w:t>Req:</w:t>
      </w:r>
    </w:p>
    <w:p w14:paraId="7721C1D9" w14:textId="5FD09904" w:rsidR="008F5910" w:rsidRDefault="008F5910" w:rsidP="008F5910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&lt;mobilebackend_url&gt;?cmd=getCompanyInfo&amp;param{firmaId}</w:t>
      </w:r>
    </w:p>
    <w:p w14:paraId="2B3C9093" w14:textId="523246C8" w:rsidR="008F5910" w:rsidRDefault="008F5910" w:rsidP="008F5910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4EC22B5C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0A065599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300E74A6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359DC245" w14:textId="2C3C373A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>
        <w:rPr>
          <w:rFonts w:ascii="Arial" w:hAnsi="Arial" w:cs="Arial"/>
        </w:rPr>
        <w:t xml:space="preserve">      "id": "0sj8a123z</w:t>
      </w:r>
      <w:r>
        <w:rPr>
          <w:rFonts w:ascii="Arial" w:hAnsi="Arial" w:cs="Arial"/>
        </w:rPr>
        <w:t>wlc458</w:t>
      </w:r>
      <w:r w:rsidRPr="00D15121">
        <w:rPr>
          <w:rFonts w:ascii="Arial" w:hAnsi="Arial" w:cs="Arial"/>
        </w:rPr>
        <w:t>9a",</w:t>
      </w:r>
    </w:p>
    <w:p w14:paraId="34126999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17FEA707" w14:textId="6DE7DD10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</w:t>
      </w:r>
      <w:r>
        <w:rPr>
          <w:rFonts w:ascii="Arial" w:hAnsi="Arial" w:cs="Arial"/>
        </w:rPr>
        <w:t>Firma</w:t>
      </w:r>
      <w:r w:rsidRPr="00D15121">
        <w:rPr>
          <w:rFonts w:ascii="Arial" w:hAnsi="Arial" w:cs="Arial"/>
        </w:rPr>
        <w:t xml:space="preserve"> 1....",</w:t>
      </w:r>
    </w:p>
    <w:p w14:paraId="1F5A773C" w14:textId="6EA432FE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</w:t>
      </w:r>
      <w:r>
        <w:rPr>
          <w:rFonts w:ascii="Arial" w:hAnsi="Arial" w:cs="Arial"/>
        </w:rPr>
        <w:t>firmaDetay</w:t>
      </w:r>
      <w:r w:rsidRPr="00D15121">
        <w:rPr>
          <w:rFonts w:ascii="Arial" w:hAnsi="Arial" w:cs="Arial"/>
        </w:rPr>
        <w:t>": "&lt;p&gt;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Firma 1 Detaylı Bilgisi</w:t>
      </w:r>
      <w:r w:rsidRPr="00D15121">
        <w:rPr>
          <w:rFonts w:ascii="Arial" w:hAnsi="Arial" w:cs="Arial"/>
        </w:rPr>
        <w:t>&lt;\/p&gt;",</w:t>
      </w:r>
    </w:p>
    <w:p w14:paraId="6C9CFB68" w14:textId="476680F4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Firma 1 Adı</w:t>
      </w:r>
      <w:r w:rsidRPr="00D15121">
        <w:rPr>
          <w:rFonts w:ascii="Arial" w:hAnsi="Arial" w:cs="Arial"/>
        </w:rPr>
        <w:t>"</w:t>
      </w:r>
    </w:p>
    <w:p w14:paraId="5D65B0FA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21434BC0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2DBDD1ED" w14:textId="77777777" w:rsidR="00A637AE" w:rsidRPr="00D15121" w:rsidRDefault="00A637AE" w:rsidP="00A637AE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 }</w:t>
      </w:r>
    </w:p>
    <w:p w14:paraId="36A34643" w14:textId="77777777" w:rsidR="00A637AE" w:rsidRDefault="00A637AE" w:rsidP="008F5910">
      <w:pPr>
        <w:ind w:left="567"/>
      </w:pPr>
    </w:p>
    <w:p w14:paraId="6DD259AB" w14:textId="5EAD3A52" w:rsidR="008F5910" w:rsidRDefault="008F5910" w:rsidP="008F5910">
      <w:pPr>
        <w:ind w:left="567"/>
      </w:pPr>
      <w:r>
        <w:t>{success=false, msg=”İşleminiz Teknik Bir Sorun Nedeniyle   Gerçekleştirilememiştir. Daha Sonra Tekrar Deneyiniz..!”}</w:t>
      </w:r>
    </w:p>
    <w:p w14:paraId="7F71CD22" w14:textId="77777777" w:rsidR="008F5910" w:rsidRPr="008F5910" w:rsidRDefault="008F5910" w:rsidP="008F5910">
      <w:pPr>
        <w:ind w:left="567"/>
      </w:pPr>
    </w:p>
    <w:p w14:paraId="3E2D5365" w14:textId="6C0A0853" w:rsidR="003828AD" w:rsidRDefault="003828AD" w:rsidP="003828AD">
      <w:pPr>
        <w:pStyle w:val="Konubal3"/>
        <w:ind w:left="567"/>
      </w:pPr>
      <w:r>
        <w:t>Üye Adres İletişim Bilgilerini Güncelleme</w:t>
      </w:r>
    </w:p>
    <w:p w14:paraId="57EE4F5D" w14:textId="1B7091E6" w:rsidR="008F5910" w:rsidRDefault="008F5910" w:rsidP="008F5910">
      <w:pPr>
        <w:pStyle w:val="Konubal3"/>
        <w:numPr>
          <w:ilvl w:val="0"/>
          <w:numId w:val="0"/>
        </w:numPr>
        <w:ind w:left="567"/>
      </w:pPr>
      <w:r>
        <w:t>Req:</w:t>
      </w:r>
    </w:p>
    <w:p w14:paraId="4899F0C2" w14:textId="3B434EEC" w:rsidR="008F5910" w:rsidRDefault="00284A11" w:rsidP="008F5910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&lt;mobilebackend_url&gt;?cmd=update</w:t>
      </w:r>
      <w:r w:rsidR="008F5910">
        <w:rPr>
          <w:rFonts w:ascii="Arial" w:hAnsi="Arial" w:cs="Arial"/>
          <w:b w:val="0"/>
          <w:i w:val="0"/>
        </w:rPr>
        <w:t>MemberAddressInfo&amp;param={firmaId}</w:t>
      </w:r>
    </w:p>
    <w:p w14:paraId="71A3D351" w14:textId="3AA3B48E" w:rsidR="008F5910" w:rsidRDefault="008F5910" w:rsidP="008F5910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3E4AE6FE" w14:textId="421C7AE0" w:rsidR="008F5910" w:rsidRDefault="00284A11" w:rsidP="008F5910">
      <w:pPr>
        <w:ind w:firstLine="567"/>
      </w:pPr>
      <w:r>
        <w:t>{success=true, msg=”Güncelleme İşleminiz Gerçekleşmiştir.</w:t>
      </w:r>
      <w:r w:rsidR="008F5910">
        <w:t>”}</w:t>
      </w:r>
    </w:p>
    <w:p w14:paraId="35526F79" w14:textId="6519893D" w:rsidR="008F5910" w:rsidRDefault="008F5910" w:rsidP="008F5910">
      <w:pPr>
        <w:ind w:left="567"/>
      </w:pPr>
      <w:r>
        <w:t>{success=false, msg=”İşleminiz Teknik Bir Sorun Nedeniyle   Gerçekleştirilememiştir. Daha Sonra Tekrar Deneyiniz..!”}</w:t>
      </w:r>
    </w:p>
    <w:p w14:paraId="1FB2CB05" w14:textId="77777777" w:rsidR="008F5910" w:rsidRPr="008F5910" w:rsidRDefault="008F5910" w:rsidP="008F5910">
      <w:pPr>
        <w:ind w:left="567"/>
      </w:pPr>
    </w:p>
    <w:p w14:paraId="5493BC39" w14:textId="6CCA7A48" w:rsidR="003828AD" w:rsidRDefault="003828AD" w:rsidP="003828AD">
      <w:pPr>
        <w:pStyle w:val="Konubal3"/>
        <w:ind w:left="567"/>
      </w:pPr>
      <w:r>
        <w:t>Görüş Bildir</w:t>
      </w:r>
    </w:p>
    <w:p w14:paraId="2EC20EB9" w14:textId="70EE7D06" w:rsidR="008F5910" w:rsidRDefault="008F5910" w:rsidP="008F5910">
      <w:pPr>
        <w:pStyle w:val="Konubal3"/>
        <w:numPr>
          <w:ilvl w:val="0"/>
          <w:numId w:val="0"/>
        </w:numPr>
        <w:ind w:left="567"/>
      </w:pPr>
      <w:r>
        <w:t>Req:</w:t>
      </w:r>
    </w:p>
    <w:p w14:paraId="083F554E" w14:textId="601CC142" w:rsidR="008F5910" w:rsidRDefault="008F5910" w:rsidP="008F5910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</w:t>
      </w:r>
      <w:r w:rsidR="00B02546">
        <w:rPr>
          <w:rFonts w:ascii="Arial" w:hAnsi="Arial" w:cs="Arial"/>
          <w:b w:val="0"/>
          <w:i w:val="0"/>
        </w:rPr>
        <w:t>sendGiveFeedback&amp;param={</w:t>
      </w:r>
      <w:r w:rsidR="00F1327C">
        <w:rPr>
          <w:rFonts w:ascii="Arial" w:hAnsi="Arial" w:cs="Arial"/>
          <w:b w:val="0"/>
          <w:i w:val="0"/>
        </w:rPr>
        <w:t>userName,</w:t>
      </w:r>
      <w:r w:rsidR="00B02546">
        <w:rPr>
          <w:rFonts w:ascii="Arial" w:hAnsi="Arial" w:cs="Arial"/>
          <w:b w:val="0"/>
          <w:i w:val="0"/>
        </w:rPr>
        <w:t>email,gorusDetay}</w:t>
      </w:r>
    </w:p>
    <w:p w14:paraId="444F5B5C" w14:textId="2073C889" w:rsidR="00B02546" w:rsidRDefault="00B02546" w:rsidP="008F5910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0ACC95CA" w14:textId="72471C7F" w:rsidR="00B02546" w:rsidRDefault="00B02546" w:rsidP="00B02546">
      <w:pPr>
        <w:ind w:firstLine="567"/>
      </w:pPr>
      <w:r>
        <w:t>{success=true, msg=”</w:t>
      </w:r>
      <w:r w:rsidR="00864EF5">
        <w:t>Görüşünüz Başarılı Bir Şekilde İletilmiştir.</w:t>
      </w:r>
      <w:r>
        <w:t>”}</w:t>
      </w:r>
    </w:p>
    <w:p w14:paraId="659B2133" w14:textId="77777777" w:rsidR="00B02546" w:rsidRDefault="00B02546" w:rsidP="00B02546">
      <w:pPr>
        <w:ind w:left="567"/>
      </w:pPr>
      <w:r>
        <w:t>{success=false, msg=”İşleminiz Teknik Bir Sorun Nedeniyle   Gerçekleştirilememiştir. Daha Sonra Tekrar Deneyiniz..!”}</w:t>
      </w:r>
    </w:p>
    <w:p w14:paraId="14E1033E" w14:textId="77777777" w:rsidR="00B02546" w:rsidRPr="00B02546" w:rsidRDefault="00B02546" w:rsidP="008F5910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</w:p>
    <w:p w14:paraId="5FB17830" w14:textId="7161362C" w:rsidR="003828AD" w:rsidRDefault="008D2920" w:rsidP="003828AD">
      <w:pPr>
        <w:pStyle w:val="Konubal3"/>
        <w:ind w:left="567"/>
      </w:pPr>
      <w:r>
        <w:t>Oda Borsa Adres ve İletişim Bilgilerini Güncelle</w:t>
      </w:r>
    </w:p>
    <w:p w14:paraId="39681A04" w14:textId="2EEEA466" w:rsidR="00B02546" w:rsidRDefault="00B02546" w:rsidP="00B02546">
      <w:pPr>
        <w:pStyle w:val="Konubal3"/>
        <w:numPr>
          <w:ilvl w:val="0"/>
          <w:numId w:val="0"/>
        </w:numPr>
        <w:ind w:left="567"/>
      </w:pPr>
      <w:r>
        <w:t>Req:</w:t>
      </w:r>
    </w:p>
    <w:p w14:paraId="1425A8CF" w14:textId="18A67759" w:rsidR="00B02546" w:rsidRDefault="00B02546" w:rsidP="00B02546">
      <w:pPr>
        <w:pStyle w:val="Konubal3"/>
        <w:numPr>
          <w:ilvl w:val="0"/>
          <w:numId w:val="0"/>
        </w:numPr>
        <w:ind w:left="567"/>
        <w:rPr>
          <w:b w:val="0"/>
          <w:i w:val="0"/>
        </w:rPr>
      </w:pPr>
      <w:r>
        <w:rPr>
          <w:b w:val="0"/>
          <w:i w:val="0"/>
        </w:rPr>
        <w:t>&lt;mobilebackend_url&gt;?cmd=updateRoomAddressInfo&amp;param={}</w:t>
      </w:r>
    </w:p>
    <w:p w14:paraId="453D501F" w14:textId="5180A97C" w:rsidR="00B02546" w:rsidRDefault="00B02546" w:rsidP="00B02546">
      <w:pPr>
        <w:pStyle w:val="Konubal3"/>
        <w:numPr>
          <w:ilvl w:val="0"/>
          <w:numId w:val="0"/>
        </w:numPr>
        <w:ind w:left="567"/>
      </w:pPr>
      <w:r>
        <w:t>Resp:</w:t>
      </w:r>
    </w:p>
    <w:p w14:paraId="25FD0E0A" w14:textId="77777777" w:rsidR="00B85065" w:rsidRDefault="00B85065" w:rsidP="00B85065">
      <w:pPr>
        <w:ind w:firstLine="567"/>
      </w:pPr>
      <w:r>
        <w:t>{success=true, msg=”Güncelleme İşleminiz Gerçekleşmiştir.”}</w:t>
      </w:r>
    </w:p>
    <w:p w14:paraId="346543A2" w14:textId="1BF7E0F3" w:rsidR="003828AD" w:rsidRDefault="00B02546" w:rsidP="00B02546">
      <w:pPr>
        <w:ind w:left="567"/>
      </w:pPr>
      <w:r>
        <w:t>{success=false, msg=”İşleminiz Teknik Bir Sorun Nedeniyle   Gerçekleştirilememiştir. Daha Sonra Tekrar Deneyiniz..!”}</w:t>
      </w:r>
    </w:p>
    <w:p w14:paraId="0061F6FC" w14:textId="59B0BC0A" w:rsidR="003828AD" w:rsidRDefault="003828AD" w:rsidP="003828AD"/>
    <w:p w14:paraId="494CD313" w14:textId="77777777" w:rsidR="003828AD" w:rsidRDefault="003828AD" w:rsidP="003828AD"/>
    <w:p w14:paraId="4723EE8E" w14:textId="7E490041" w:rsidR="008D2920" w:rsidRDefault="008D2920" w:rsidP="008D2920">
      <w:pPr>
        <w:pStyle w:val="ListParagraph"/>
        <w:numPr>
          <w:ilvl w:val="1"/>
          <w:numId w:val="1"/>
        </w:numPr>
        <w:rPr>
          <w:rFonts w:ascii="Arial" w:hAnsi="Arial" w:cs="Arial"/>
          <w:b/>
        </w:rPr>
      </w:pPr>
      <w:r w:rsidRPr="00474941">
        <w:rPr>
          <w:rFonts w:ascii="Arial" w:hAnsi="Arial" w:cs="Arial"/>
          <w:b/>
        </w:rPr>
        <w:t xml:space="preserve">TOBB </w:t>
      </w:r>
      <w:r>
        <w:rPr>
          <w:rFonts w:ascii="Arial" w:hAnsi="Arial" w:cs="Arial"/>
          <w:b/>
        </w:rPr>
        <w:t>Yönetim Mobil</w:t>
      </w:r>
      <w:r w:rsidRPr="00474941">
        <w:rPr>
          <w:rFonts w:ascii="Arial" w:hAnsi="Arial" w:cs="Arial"/>
          <w:b/>
        </w:rPr>
        <w:t xml:space="preserve"> İşlemler</w:t>
      </w:r>
    </w:p>
    <w:p w14:paraId="519BB3B3" w14:textId="77777777" w:rsidR="008D2920" w:rsidRDefault="008D2920" w:rsidP="008D2920">
      <w:pPr>
        <w:pStyle w:val="ListParagraph"/>
        <w:ind w:left="284"/>
        <w:rPr>
          <w:rFonts w:ascii="Arial" w:hAnsi="Arial" w:cs="Arial"/>
          <w:b/>
        </w:rPr>
      </w:pPr>
    </w:p>
    <w:p w14:paraId="6AD25E22" w14:textId="77777777" w:rsidR="008D2920" w:rsidRDefault="008D2920" w:rsidP="008D2920">
      <w:pPr>
        <w:pStyle w:val="Konubal3"/>
        <w:ind w:left="567"/>
      </w:pPr>
      <w:r>
        <w:t>Üye Girişi</w:t>
      </w:r>
    </w:p>
    <w:p w14:paraId="23722588" w14:textId="77777777" w:rsidR="008D2920" w:rsidRPr="003828AD" w:rsidRDefault="008D2920" w:rsidP="004D6172">
      <w:pPr>
        <w:pStyle w:val="Heading4"/>
        <w:ind w:firstLine="567"/>
      </w:pPr>
      <w:r w:rsidRPr="003828AD">
        <w:t>Req</w:t>
      </w:r>
      <w:r>
        <w:t>:</w:t>
      </w:r>
    </w:p>
    <w:p w14:paraId="6D168A86" w14:textId="77777777" w:rsidR="008D2920" w:rsidRDefault="008D2920" w:rsidP="004D6172">
      <w:pPr>
        <w:ind w:firstLine="567"/>
      </w:pPr>
      <w:r>
        <w:t>&lt;mobilebackend_url&gt;?cmd=login&amp;param={odaID, emailID, password }</w:t>
      </w:r>
    </w:p>
    <w:p w14:paraId="14CD38C2" w14:textId="77777777" w:rsidR="008D2920" w:rsidRPr="003828AD" w:rsidRDefault="008D2920" w:rsidP="004D6172">
      <w:pPr>
        <w:pStyle w:val="Heading4"/>
        <w:ind w:firstLine="567"/>
      </w:pPr>
      <w:r>
        <w:t>Resp:</w:t>
      </w:r>
    </w:p>
    <w:p w14:paraId="20072A8B" w14:textId="77777777" w:rsidR="008D2920" w:rsidRDefault="008D2920" w:rsidP="004D6172">
      <w:pPr>
        <w:ind w:firstLine="567"/>
      </w:pPr>
      <w:r>
        <w:t>{success=true, msg=”İşlem Başarılı”}</w:t>
      </w:r>
    </w:p>
    <w:p w14:paraId="4DF7D596" w14:textId="77777777" w:rsidR="008D2920" w:rsidRDefault="008D2920" w:rsidP="004D6172">
      <w:pPr>
        <w:ind w:firstLine="567"/>
      </w:pPr>
      <w:r>
        <w:t>{success=false, msg=”Giriş Bilgileriniz yanlıştır”}</w:t>
      </w:r>
    </w:p>
    <w:p w14:paraId="234A5C38" w14:textId="77777777" w:rsidR="003828AD" w:rsidRDefault="003828AD" w:rsidP="003828AD"/>
    <w:p w14:paraId="7172F1EA" w14:textId="77777777" w:rsidR="003828AD" w:rsidRDefault="003828AD" w:rsidP="006C6246"/>
    <w:p w14:paraId="0CF6B2AB" w14:textId="3A1FE13E" w:rsidR="008D2920" w:rsidRDefault="008D2920" w:rsidP="008D2920">
      <w:pPr>
        <w:pStyle w:val="Konubal3"/>
        <w:ind w:left="567"/>
      </w:pPr>
      <w:r>
        <w:t>Duyurular</w:t>
      </w:r>
    </w:p>
    <w:p w14:paraId="7410DFB6" w14:textId="1C74F6B8" w:rsidR="00C47A51" w:rsidRDefault="00C47A51" w:rsidP="00C47A51">
      <w:pPr>
        <w:pStyle w:val="Konubal3"/>
        <w:numPr>
          <w:ilvl w:val="0"/>
          <w:numId w:val="0"/>
        </w:numPr>
        <w:ind w:left="567"/>
      </w:pPr>
      <w:r>
        <w:t>Req:</w:t>
      </w:r>
    </w:p>
    <w:p w14:paraId="4E29BC39" w14:textId="6AC30A40" w:rsid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&lt;mobilebackend_url&gt;?cmd=getTOBBAdminAnnouncement</w:t>
      </w:r>
    </w:p>
    <w:p w14:paraId="576D2B5D" w14:textId="16F3C93C" w:rsid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&lt;mobilebackend_url&gt;?cmd=getTOBBAdminAnnouncement</w:t>
      </w:r>
      <w:r>
        <w:rPr>
          <w:rFonts w:ascii="Arial" w:hAnsi="Arial" w:cs="Arial"/>
          <w:b w:val="0"/>
          <w:i w:val="0"/>
        </w:rPr>
        <w:t>&amp;param={month,year}</w:t>
      </w:r>
    </w:p>
    <w:p w14:paraId="217BC8B5" w14:textId="718BCC81" w:rsidR="00C47A51" w:rsidRDefault="00C47A51" w:rsidP="00C47A51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4E2E4F7F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61AC962C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350A0A6D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5D3EB569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"id": "0sj88a6wlx1b9a",</w:t>
      </w:r>
    </w:p>
    <w:p w14:paraId="49C277BA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"saat": "11:15",</w:t>
      </w:r>
    </w:p>
    <w:p w14:paraId="4477FAB4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49D9A6F4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"tarih": "02/10/2017",</w:t>
      </w:r>
    </w:p>
    <w:p w14:paraId="3DE6B722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"Duyuru 1....",</w:t>
      </w:r>
    </w:p>
    <w:p w14:paraId="570C5AAF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"detayWeb": "&lt;p&gt;Duyuru 1&lt;\/p&gt;",</w:t>
      </w:r>
    </w:p>
    <w:p w14:paraId="0FFFC26B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"Duyuru 1 başlığı"</w:t>
      </w:r>
    </w:p>
    <w:p w14:paraId="61D24A5A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5B7B4379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22D85E90" w14:textId="77777777" w:rsidR="00DF6191" w:rsidRPr="00D15121" w:rsidRDefault="00DF6191" w:rsidP="00DF6191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 }</w:t>
      </w:r>
    </w:p>
    <w:p w14:paraId="071EE2F5" w14:textId="788EFF6A" w:rsidR="00DF6191" w:rsidRDefault="00DF6191" w:rsidP="00C47A51">
      <w:pPr>
        <w:ind w:left="567"/>
      </w:pPr>
    </w:p>
    <w:p w14:paraId="20E96C76" w14:textId="77777777" w:rsidR="00DF6191" w:rsidRDefault="00DF6191" w:rsidP="00C47A51">
      <w:pPr>
        <w:ind w:left="567"/>
      </w:pPr>
    </w:p>
    <w:p w14:paraId="7F7BFBD4" w14:textId="0B81A18A" w:rsidR="00C47A51" w:rsidRDefault="00C47A51" w:rsidP="00C47A51">
      <w:pPr>
        <w:ind w:left="567"/>
      </w:pPr>
      <w:r>
        <w:t>{success=false, msg=”İşleminiz Teknik Bir Sorun Nedeniyle   Gerçekleştirilememiştir. Daha Sonra Tekrar Deneyiniz..!”}</w:t>
      </w:r>
    </w:p>
    <w:p w14:paraId="1B3153B2" w14:textId="77777777" w:rsidR="00C47A51" w:rsidRP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</w:p>
    <w:p w14:paraId="44303741" w14:textId="6B42397B" w:rsidR="008D2920" w:rsidRDefault="008D2920" w:rsidP="008D2920">
      <w:pPr>
        <w:pStyle w:val="Konubal3"/>
        <w:ind w:left="567"/>
      </w:pPr>
      <w:r>
        <w:t>İstatiksel Raporların Gösterilmesi</w:t>
      </w:r>
    </w:p>
    <w:p w14:paraId="66A40E9B" w14:textId="3B00DBB7" w:rsidR="00C47A51" w:rsidRDefault="00C47A51" w:rsidP="00C47A51">
      <w:pPr>
        <w:pStyle w:val="Konubal3"/>
        <w:numPr>
          <w:ilvl w:val="0"/>
          <w:numId w:val="0"/>
        </w:numPr>
        <w:ind w:left="567"/>
      </w:pPr>
      <w:r>
        <w:t>Req:</w:t>
      </w:r>
    </w:p>
    <w:p w14:paraId="2AF9D10D" w14:textId="0ADAB2C8" w:rsid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&lt;mobilebackend_url&gt;?cmd=getStaticsReport&amp;param{ilId,ilceId,OdaId,maliIstatikID}</w:t>
      </w:r>
    </w:p>
    <w:p w14:paraId="2F823CB0" w14:textId="001E81ED" w:rsidR="00C47A51" w:rsidRP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&lt;mobilebackend_url&gt;?cmd=getStaticsReport&amp;param{ilId,ilceId,OdaId,</w:t>
      </w:r>
      <w:r>
        <w:rPr>
          <w:rFonts w:ascii="Arial" w:hAnsi="Arial" w:cs="Arial"/>
          <w:b w:val="0"/>
          <w:i w:val="0"/>
        </w:rPr>
        <w:t>uyeStationId</w:t>
      </w:r>
      <w:r>
        <w:rPr>
          <w:rFonts w:ascii="Arial" w:hAnsi="Arial" w:cs="Arial"/>
          <w:b w:val="0"/>
          <w:i w:val="0"/>
        </w:rPr>
        <w:t>}</w:t>
      </w:r>
    </w:p>
    <w:p w14:paraId="234A4A55" w14:textId="1DE7BD7F" w:rsidR="00C47A51" w:rsidRP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</w:t>
      </w:r>
      <w:r>
        <w:rPr>
          <w:rFonts w:ascii="Arial" w:hAnsi="Arial" w:cs="Arial"/>
          <w:b w:val="0"/>
          <w:i w:val="0"/>
        </w:rPr>
        <w:t>ilId,ilceId,OdaId,isKadinGirisimci</w:t>
      </w:r>
      <w:r>
        <w:rPr>
          <w:rFonts w:ascii="Arial" w:hAnsi="Arial" w:cs="Arial"/>
          <w:b w:val="0"/>
          <w:i w:val="0"/>
        </w:rPr>
        <w:t>}</w:t>
      </w:r>
    </w:p>
    <w:p w14:paraId="5F6C9876" w14:textId="12BA979F" w:rsidR="00C47A51" w:rsidRP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</w:t>
      </w:r>
      <w:r>
        <w:rPr>
          <w:rFonts w:ascii="Arial" w:hAnsi="Arial" w:cs="Arial"/>
          <w:b w:val="0"/>
          <w:i w:val="0"/>
        </w:rPr>
        <w:t>ilId,ilceId,OdaId,isGencGirisimci</w:t>
      </w:r>
      <w:r>
        <w:rPr>
          <w:rFonts w:ascii="Arial" w:hAnsi="Arial" w:cs="Arial"/>
          <w:b w:val="0"/>
          <w:i w:val="0"/>
        </w:rPr>
        <w:t>}</w:t>
      </w:r>
    </w:p>
    <w:p w14:paraId="738AAB9D" w14:textId="66BB2448" w:rsidR="00C47A51" w:rsidRPr="00C47A51" w:rsidRDefault="00C47A51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</w:t>
      </w:r>
      <w:r>
        <w:rPr>
          <w:rFonts w:ascii="Arial" w:hAnsi="Arial" w:cs="Arial"/>
          <w:b w:val="0"/>
          <w:i w:val="0"/>
        </w:rPr>
        <w:t>ilId,ilceId,OdaId,companynaceId</w:t>
      </w:r>
      <w:r>
        <w:rPr>
          <w:rFonts w:ascii="Arial" w:hAnsi="Arial" w:cs="Arial"/>
          <w:b w:val="0"/>
          <w:i w:val="0"/>
        </w:rPr>
        <w:t>}</w:t>
      </w:r>
    </w:p>
    <w:p w14:paraId="4E17D408" w14:textId="0428CC49" w:rsidR="00570D45" w:rsidRPr="00C47A51" w:rsidRDefault="00570D45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&lt;mobilebackend_url&gt;?cmd=getStaticsReport&amp;param{</w:t>
      </w:r>
      <w:r>
        <w:rPr>
          <w:rFonts w:ascii="Arial" w:hAnsi="Arial" w:cs="Arial"/>
          <w:b w:val="0"/>
          <w:i w:val="0"/>
        </w:rPr>
        <w:t>odaId</w:t>
      </w:r>
      <w:r>
        <w:rPr>
          <w:rFonts w:ascii="Arial" w:hAnsi="Arial" w:cs="Arial"/>
          <w:b w:val="0"/>
          <w:i w:val="0"/>
        </w:rPr>
        <w:t>}</w:t>
      </w:r>
    </w:p>
    <w:p w14:paraId="03094A86" w14:textId="435F64E1" w:rsidR="00C47A51" w:rsidRDefault="00570D45" w:rsidP="00C47A51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422FB754" w14:textId="77777777" w:rsidR="00570D45" w:rsidRDefault="00570D45" w:rsidP="00570D45">
      <w:pPr>
        <w:ind w:firstLine="567"/>
      </w:pPr>
      <w:r>
        <w:t>{success=true, msg=”İşlem Başarılı”}</w:t>
      </w:r>
    </w:p>
    <w:p w14:paraId="3B98D8A0" w14:textId="77777777" w:rsidR="00570D45" w:rsidRDefault="00570D45" w:rsidP="00570D45">
      <w:pPr>
        <w:ind w:left="567"/>
      </w:pPr>
      <w:r>
        <w:t>{success=false, msg=”İşleminiz Teknik Bir Sorun Nedeniyle   Gerçekleştirilememiştir. Daha Sonra Tekrar Deneyiniz..!”}</w:t>
      </w:r>
    </w:p>
    <w:p w14:paraId="3DADEF52" w14:textId="77777777" w:rsidR="00570D45" w:rsidRPr="00570D45" w:rsidRDefault="00570D45" w:rsidP="00C47A51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</w:p>
    <w:p w14:paraId="7ACE1FCE" w14:textId="6224424A" w:rsidR="008D2920" w:rsidRDefault="008D2920" w:rsidP="008D2920">
      <w:pPr>
        <w:pStyle w:val="Konubal3"/>
        <w:ind w:left="567"/>
      </w:pPr>
      <w:r>
        <w:t>Bildirimler</w:t>
      </w:r>
    </w:p>
    <w:p w14:paraId="240FEF5F" w14:textId="294F6507" w:rsidR="00570D45" w:rsidRDefault="00570D45" w:rsidP="00570D45">
      <w:pPr>
        <w:pStyle w:val="Konubal3"/>
        <w:numPr>
          <w:ilvl w:val="0"/>
          <w:numId w:val="0"/>
        </w:numPr>
        <w:ind w:left="567"/>
      </w:pPr>
      <w:r>
        <w:t>Req:</w:t>
      </w:r>
    </w:p>
    <w:p w14:paraId="65E393B5" w14:textId="1E7637C5" w:rsidR="00570D45" w:rsidRDefault="00570D45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&lt;mobilebackend_url&gt;?cmd=getTOBBAdminNotification&amp;param={adminId}</w:t>
      </w:r>
    </w:p>
    <w:p w14:paraId="38463F95" w14:textId="182C1E18" w:rsidR="00570D45" w:rsidRDefault="00570D45" w:rsidP="00570D45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57F54C4D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787CFBB0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6DD08758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73E53746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>
        <w:rPr>
          <w:rFonts w:ascii="Arial" w:hAnsi="Arial" w:cs="Arial"/>
        </w:rPr>
        <w:t xml:space="preserve">      "id": "0sj88a6wlc458</w:t>
      </w:r>
      <w:r w:rsidRPr="00D15121">
        <w:rPr>
          <w:rFonts w:ascii="Arial" w:hAnsi="Arial" w:cs="Arial"/>
        </w:rPr>
        <w:t>9a",</w:t>
      </w:r>
    </w:p>
    <w:p w14:paraId="3B865F75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"saat": "11:15",</w:t>
      </w:r>
    </w:p>
    <w:p w14:paraId="2D08DC0E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47EEC2AD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"tarih": "02/10/2017",</w:t>
      </w:r>
    </w:p>
    <w:p w14:paraId="2DAF4C87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1....",</w:t>
      </w:r>
    </w:p>
    <w:p w14:paraId="39179D2D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"detayWeb": "&lt;p&gt;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1&lt;\/p&gt;",</w:t>
      </w:r>
    </w:p>
    <w:p w14:paraId="59F5A1C9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Bildirim</w:t>
      </w:r>
      <w:r w:rsidRPr="00D15121">
        <w:rPr>
          <w:rFonts w:ascii="Arial" w:hAnsi="Arial" w:cs="Arial"/>
        </w:rPr>
        <w:t xml:space="preserve"> 1 başlığı"</w:t>
      </w:r>
    </w:p>
    <w:p w14:paraId="3F4C7F13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74B3DAAF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32D96329" w14:textId="77777777" w:rsidR="00853D94" w:rsidRPr="00D15121" w:rsidRDefault="00853D94" w:rsidP="00853D94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 }</w:t>
      </w:r>
    </w:p>
    <w:p w14:paraId="7F37E791" w14:textId="4FE07990" w:rsidR="00570D45" w:rsidRDefault="00570D45" w:rsidP="00296760">
      <w:pPr>
        <w:ind w:left="567"/>
      </w:pPr>
      <w:r>
        <w:lastRenderedPageBreak/>
        <w:t>{success=false, msg=”İşleminiz Teknik Bir Sorun Nedeniyle   Gerçekleştirilememiştir. Daha Sonra Tekrar Deneyiniz..!”}</w:t>
      </w:r>
    </w:p>
    <w:p w14:paraId="236D0779" w14:textId="77777777" w:rsidR="00570D45" w:rsidRPr="00570D45" w:rsidRDefault="00570D45" w:rsidP="00570D45">
      <w:pPr>
        <w:ind w:left="567"/>
      </w:pPr>
    </w:p>
    <w:p w14:paraId="60AFC694" w14:textId="68588F32" w:rsidR="008D2920" w:rsidRDefault="008D2920" w:rsidP="008D2920">
      <w:pPr>
        <w:pStyle w:val="Konubal3"/>
        <w:ind w:left="567"/>
      </w:pPr>
      <w:r>
        <w:t>Görüş Bildir</w:t>
      </w:r>
    </w:p>
    <w:p w14:paraId="287A587E" w14:textId="2C1871CF" w:rsidR="00570D45" w:rsidRDefault="00570D45" w:rsidP="00570D45">
      <w:pPr>
        <w:pStyle w:val="Konubal3"/>
        <w:numPr>
          <w:ilvl w:val="0"/>
          <w:numId w:val="0"/>
        </w:numPr>
        <w:ind w:left="567"/>
      </w:pPr>
      <w:r>
        <w:t>Req:</w:t>
      </w:r>
    </w:p>
    <w:p w14:paraId="40D2D5B6" w14:textId="4380A44D" w:rsidR="00570D45" w:rsidRDefault="00570D45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>
        <w:rPr>
          <w:rFonts w:ascii="Arial" w:hAnsi="Arial" w:cs="Arial"/>
          <w:b w:val="0"/>
          <w:i w:val="0"/>
        </w:rPr>
        <w:t>&lt;mobilebackend_url&gt;?cmd=sendGiveFeedback&amp;param={username,email,gorusDetay}</w:t>
      </w:r>
    </w:p>
    <w:p w14:paraId="51B2EC7E" w14:textId="2E205258" w:rsidR="00570D45" w:rsidRDefault="00570D45" w:rsidP="00570D45">
      <w:pPr>
        <w:pStyle w:val="Konubal3"/>
        <w:numPr>
          <w:ilvl w:val="0"/>
          <w:numId w:val="0"/>
        </w:numPr>
        <w:ind w:left="567"/>
        <w:rPr>
          <w:rFonts w:cs="Tahoma"/>
        </w:rPr>
      </w:pPr>
      <w:r>
        <w:rPr>
          <w:rFonts w:cs="Tahoma"/>
        </w:rPr>
        <w:t>Resp:</w:t>
      </w:r>
    </w:p>
    <w:p w14:paraId="296D9854" w14:textId="4F741B40" w:rsidR="00853D94" w:rsidRDefault="00853D94" w:rsidP="00853D94">
      <w:pPr>
        <w:ind w:firstLine="567"/>
        <w:rPr>
          <w:rFonts w:cs="Arial"/>
          <w:b/>
          <w:i/>
        </w:rPr>
      </w:pPr>
      <w:r>
        <w:t>{success=true, msg=”Görüşünüz Başarılı Bir Şekilde İletilmiştir.”}</w:t>
      </w:r>
      <w:r>
        <w:rPr>
          <w:rFonts w:cs="Arial"/>
          <w:b/>
          <w:i/>
        </w:rPr>
        <w:t xml:space="preserve"> </w:t>
      </w:r>
    </w:p>
    <w:p w14:paraId="40C20606" w14:textId="3B40363D" w:rsidR="00570D45" w:rsidRPr="00570D45" w:rsidRDefault="00570D45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 w:rsidRPr="00570D45">
        <w:rPr>
          <w:rFonts w:ascii="Arial" w:hAnsi="Arial" w:cs="Arial"/>
          <w:b w:val="0"/>
          <w:i w:val="0"/>
        </w:rPr>
        <w:t>{success=false, msg=”İşleminiz Teknik Bir Sorun Nedeniyle   Gerçekleştirilememiştir. Daha Sonra Tekrar Deneyiniz..!”}</w:t>
      </w:r>
    </w:p>
    <w:p w14:paraId="4FE8136E" w14:textId="7A94AC6A" w:rsidR="008D2920" w:rsidRDefault="008D2920" w:rsidP="008D2920">
      <w:pPr>
        <w:pStyle w:val="Konubal3"/>
        <w:ind w:left="567"/>
      </w:pPr>
      <w:r>
        <w:t>Oda/Borsa ve Firma İletişim Bilgilerine Erişim</w:t>
      </w:r>
    </w:p>
    <w:p w14:paraId="34A7563F" w14:textId="36B1563A" w:rsidR="00570D45" w:rsidRDefault="00570D45" w:rsidP="00570D45">
      <w:pPr>
        <w:pStyle w:val="Konubal3"/>
        <w:numPr>
          <w:ilvl w:val="0"/>
          <w:numId w:val="0"/>
        </w:numPr>
        <w:ind w:left="567"/>
      </w:pPr>
      <w:r>
        <w:t>Req:</w:t>
      </w:r>
    </w:p>
    <w:p w14:paraId="4C45BECB" w14:textId="25C37DAB" w:rsidR="00570D45" w:rsidRPr="00A41094" w:rsidRDefault="00570D45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 w:rsidRPr="00A41094">
        <w:rPr>
          <w:rFonts w:ascii="Arial" w:hAnsi="Arial" w:cs="Arial"/>
          <w:b w:val="0"/>
          <w:i w:val="0"/>
        </w:rPr>
        <w:t>&lt;mobilebackend_url&gt;?cmd=getOdaBorsaFirmaAddresBilgileri&amp;param={firmaId}</w:t>
      </w:r>
    </w:p>
    <w:p w14:paraId="57B8D133" w14:textId="53F482AE" w:rsidR="00A41094" w:rsidRDefault="00A41094" w:rsidP="00570D45">
      <w:pPr>
        <w:pStyle w:val="Konubal3"/>
        <w:numPr>
          <w:ilvl w:val="0"/>
          <w:numId w:val="0"/>
        </w:numPr>
        <w:ind w:left="567"/>
      </w:pPr>
      <w:r>
        <w:t>Resp:</w:t>
      </w:r>
    </w:p>
    <w:p w14:paraId="1E7E9AA4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>{</w:t>
      </w:r>
    </w:p>
    <w:p w14:paraId="79FF4D6E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"data": [</w:t>
      </w:r>
    </w:p>
    <w:p w14:paraId="524A7C95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{</w:t>
      </w:r>
    </w:p>
    <w:p w14:paraId="0E9A3148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>
        <w:rPr>
          <w:rFonts w:ascii="Arial" w:hAnsi="Arial" w:cs="Arial"/>
        </w:rPr>
        <w:t xml:space="preserve">      "id": "0sj8a123zwlc458</w:t>
      </w:r>
      <w:r w:rsidRPr="00D15121">
        <w:rPr>
          <w:rFonts w:ascii="Arial" w:hAnsi="Arial" w:cs="Arial"/>
        </w:rPr>
        <w:t>9a",</w:t>
      </w:r>
    </w:p>
    <w:p w14:paraId="4C613FC4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"versiyon": 1,</w:t>
      </w:r>
    </w:p>
    <w:p w14:paraId="49D82D46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"detay": "</w:t>
      </w:r>
      <w:r>
        <w:rPr>
          <w:rFonts w:ascii="Arial" w:hAnsi="Arial" w:cs="Arial"/>
        </w:rPr>
        <w:t>Firma</w:t>
      </w:r>
      <w:r w:rsidRPr="00D15121">
        <w:rPr>
          <w:rFonts w:ascii="Arial" w:hAnsi="Arial" w:cs="Arial"/>
        </w:rPr>
        <w:t xml:space="preserve"> 1....",</w:t>
      </w:r>
    </w:p>
    <w:p w14:paraId="054DC5ED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</w:t>
      </w:r>
      <w:r>
        <w:rPr>
          <w:rFonts w:ascii="Arial" w:hAnsi="Arial" w:cs="Arial"/>
        </w:rPr>
        <w:t>firmaDetay</w:t>
      </w:r>
      <w:r w:rsidRPr="00D15121">
        <w:rPr>
          <w:rFonts w:ascii="Arial" w:hAnsi="Arial" w:cs="Arial"/>
        </w:rPr>
        <w:t>": "&lt;p&gt;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Firma 1 Detaylı Bilgisi</w:t>
      </w:r>
      <w:r w:rsidRPr="00D15121">
        <w:rPr>
          <w:rFonts w:ascii="Arial" w:hAnsi="Arial" w:cs="Arial"/>
        </w:rPr>
        <w:t>&lt;\/p&gt;",</w:t>
      </w:r>
    </w:p>
    <w:p w14:paraId="13AED35E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  "baslik": "</w:t>
      </w:r>
      <w:r w:rsidRPr="004C56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Firma 1 Adı</w:t>
      </w:r>
      <w:r w:rsidRPr="00D15121">
        <w:rPr>
          <w:rFonts w:ascii="Arial" w:hAnsi="Arial" w:cs="Arial"/>
        </w:rPr>
        <w:t>"</w:t>
      </w:r>
    </w:p>
    <w:p w14:paraId="34EF6E74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  }</w:t>
      </w:r>
    </w:p>
    <w:p w14:paraId="606D1F8C" w14:textId="77777777" w:rsidR="006E04D6" w:rsidRPr="00D15121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],</w:t>
      </w:r>
    </w:p>
    <w:p w14:paraId="781DF3D9" w14:textId="218AC3E5" w:rsidR="006E04D6" w:rsidRPr="006E04D6" w:rsidRDefault="006E04D6" w:rsidP="006E04D6">
      <w:pPr>
        <w:pStyle w:val="ListParagraph"/>
        <w:ind w:left="1287"/>
        <w:rPr>
          <w:rFonts w:ascii="Arial" w:hAnsi="Arial" w:cs="Arial"/>
        </w:rPr>
      </w:pPr>
      <w:r w:rsidRPr="00D15121">
        <w:rPr>
          <w:rFonts w:ascii="Arial" w:hAnsi="Arial" w:cs="Arial"/>
        </w:rPr>
        <w:t xml:space="preserve">  "success": true }</w:t>
      </w:r>
    </w:p>
    <w:p w14:paraId="18AEFC44" w14:textId="5A2FD57D" w:rsidR="00A41094" w:rsidRPr="00570D45" w:rsidRDefault="00A41094" w:rsidP="00A41094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  <w:r w:rsidRPr="00570D45">
        <w:rPr>
          <w:rFonts w:ascii="Arial" w:hAnsi="Arial" w:cs="Arial"/>
          <w:b w:val="0"/>
          <w:i w:val="0"/>
        </w:rPr>
        <w:t>{success=false, msg=”İşleminiz Teknik Bir Sorun Nedeniyle   Gerçekleştirilememiştir. Daha Sonra Tekrar Deneyiniz..!”}</w:t>
      </w:r>
    </w:p>
    <w:p w14:paraId="66462D6B" w14:textId="77777777" w:rsidR="00A41094" w:rsidRPr="00A41094" w:rsidRDefault="00A41094" w:rsidP="00570D45">
      <w:pPr>
        <w:pStyle w:val="Konubal3"/>
        <w:numPr>
          <w:ilvl w:val="0"/>
          <w:numId w:val="0"/>
        </w:numPr>
        <w:ind w:left="567"/>
        <w:rPr>
          <w:rFonts w:ascii="Arial" w:hAnsi="Arial" w:cs="Arial"/>
          <w:b w:val="0"/>
          <w:i w:val="0"/>
        </w:rPr>
      </w:pPr>
    </w:p>
    <w:p w14:paraId="774B8A4A" w14:textId="77777777" w:rsidR="008D2920" w:rsidRDefault="008D2920" w:rsidP="008D2920">
      <w:pPr>
        <w:pStyle w:val="Konubal3"/>
        <w:numPr>
          <w:ilvl w:val="0"/>
          <w:numId w:val="0"/>
        </w:numPr>
        <w:ind w:left="567"/>
      </w:pPr>
    </w:p>
    <w:p w14:paraId="3983670C" w14:textId="389CE72C" w:rsidR="006C6246" w:rsidRDefault="006C6246" w:rsidP="006C6246"/>
    <w:p w14:paraId="0114FFF8" w14:textId="77777777" w:rsidR="006C6246" w:rsidRDefault="006C6246" w:rsidP="006C6246"/>
    <w:p w14:paraId="76B1F5CD" w14:textId="77777777" w:rsidR="006C6246" w:rsidRPr="00474941" w:rsidRDefault="006C6246" w:rsidP="006C6246">
      <w:pPr>
        <w:pStyle w:val="Konubal3"/>
        <w:numPr>
          <w:ilvl w:val="0"/>
          <w:numId w:val="0"/>
        </w:numPr>
      </w:pPr>
    </w:p>
    <w:sectPr w:rsidR="006C6246" w:rsidRPr="00474941">
      <w:headerReference w:type="default" r:id="rId18"/>
      <w:footerReference w:type="default" r:id="rId19"/>
      <w:pgSz w:w="11906" w:h="16838"/>
      <w:pgMar w:top="1668" w:right="1800" w:bottom="1440" w:left="1800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324204" w14:textId="77777777" w:rsidR="00A454A5" w:rsidRDefault="00A454A5">
      <w:r>
        <w:separator/>
      </w:r>
    </w:p>
  </w:endnote>
  <w:endnote w:type="continuationSeparator" w:id="0">
    <w:p w14:paraId="18AF205E" w14:textId="77777777" w:rsidR="00A454A5" w:rsidRDefault="00A454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Times New Roman TUR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A2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4192"/>
      <w:gridCol w:w="4330"/>
    </w:tblGrid>
    <w:tr w:rsidR="003828AD" w14:paraId="0B3CB942" w14:textId="77777777">
      <w:trPr>
        <w:trHeight w:val="362"/>
      </w:trPr>
      <w:tc>
        <w:tcPr>
          <w:tcW w:w="4644" w:type="dxa"/>
          <w:tcBorders>
            <w:top w:val="nil"/>
            <w:left w:val="nil"/>
            <w:bottom w:val="nil"/>
            <w:right w:val="nil"/>
          </w:tcBorders>
        </w:tcPr>
        <w:p w14:paraId="2FFBBA68" w14:textId="77777777" w:rsidR="003828AD" w:rsidRDefault="003828AD">
          <w:pPr>
            <w:pStyle w:val="Footer"/>
            <w:rPr>
              <w:rFonts w:cs="Arial"/>
            </w:rPr>
          </w:pPr>
          <w:r>
            <w:rPr>
              <w:rFonts w:cs="Arial"/>
            </w:rPr>
            <w:t>Rev: 1.0</w:t>
          </w:r>
        </w:p>
      </w:tc>
      <w:tc>
        <w:tcPr>
          <w:tcW w:w="4644" w:type="dxa"/>
          <w:tcBorders>
            <w:top w:val="nil"/>
            <w:left w:val="nil"/>
            <w:bottom w:val="nil"/>
            <w:right w:val="nil"/>
          </w:tcBorders>
        </w:tcPr>
        <w:p w14:paraId="672AF2DB" w14:textId="77777777" w:rsidR="003828AD" w:rsidRDefault="003828AD">
          <w:pPr>
            <w:pStyle w:val="Header"/>
            <w:jc w:val="right"/>
            <w:rPr>
              <w:rFonts w:cs="Arial"/>
            </w:rPr>
          </w:pPr>
          <w:r>
            <w:rPr>
              <w:rFonts w:cs="Arial"/>
            </w:rPr>
            <w:t>Tarih:12.10.2017</w:t>
          </w:r>
        </w:p>
        <w:p w14:paraId="75B3BBE8" w14:textId="11F616F5" w:rsidR="003828AD" w:rsidRDefault="003828AD">
          <w:pPr>
            <w:pStyle w:val="Footer"/>
            <w:jc w:val="right"/>
            <w:rPr>
              <w:rFonts w:cs="Arial"/>
            </w:rPr>
          </w:pPr>
          <w:r>
            <w:rPr>
              <w:rFonts w:cs="Arial"/>
            </w:rPr>
            <w:t xml:space="preserve">                                                Sayfa No: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PAGE </w:instrText>
          </w:r>
          <w:r>
            <w:rPr>
              <w:rFonts w:cs="Arial"/>
            </w:rPr>
            <w:fldChar w:fldCharType="separate"/>
          </w:r>
          <w:r w:rsidR="00BA6E6F">
            <w:rPr>
              <w:rFonts w:cs="Arial"/>
            </w:rPr>
            <w:t>14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>/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NUMPAGES </w:instrText>
          </w:r>
          <w:r>
            <w:rPr>
              <w:rFonts w:cs="Arial"/>
            </w:rPr>
            <w:fldChar w:fldCharType="separate"/>
          </w:r>
          <w:r w:rsidR="00BA6E6F">
            <w:rPr>
              <w:rFonts w:cs="Arial"/>
            </w:rPr>
            <w:t>18</w:t>
          </w:r>
          <w:r>
            <w:rPr>
              <w:rFonts w:cs="Arial"/>
            </w:rPr>
            <w:fldChar w:fldCharType="end"/>
          </w:r>
        </w:p>
      </w:tc>
    </w:tr>
  </w:tbl>
  <w:p w14:paraId="339BC3C3" w14:textId="77777777" w:rsidR="003828AD" w:rsidRDefault="003828AD">
    <w:pPr>
      <w:pStyle w:val="Footer"/>
    </w:pPr>
  </w:p>
  <w:p w14:paraId="79B1DED0" w14:textId="77777777" w:rsidR="003828AD" w:rsidRDefault="003828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8821C2" w14:textId="77777777" w:rsidR="00A454A5" w:rsidRDefault="00A454A5">
      <w:r>
        <w:separator/>
      </w:r>
    </w:p>
  </w:footnote>
  <w:footnote w:type="continuationSeparator" w:id="0">
    <w:p w14:paraId="7F453786" w14:textId="77777777" w:rsidR="00A454A5" w:rsidRDefault="00A454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FC8D8A" w14:textId="77777777" w:rsidR="003828AD" w:rsidRDefault="003828AD">
    <w:pPr>
      <w:pStyle w:val="Header"/>
      <w:jc w:val="center"/>
      <w:rPr>
        <w:rFonts w:cs="Arial"/>
      </w:rPr>
    </w:pPr>
    <w:r>
      <w:rPr>
        <w:rFonts w:cs="Arial"/>
        <w:b/>
        <w:bCs/>
        <w:iCs/>
        <w:lang w:eastAsia="tr-TR"/>
      </w:rPr>
      <w:drawing>
        <wp:anchor distT="0" distB="0" distL="114300" distR="114300" simplePos="0" relativeHeight="251656704" behindDoc="0" locked="0" layoutInCell="1" allowOverlap="1" wp14:anchorId="196A2E79" wp14:editId="19858524">
          <wp:simplePos x="0" y="0"/>
          <wp:positionH relativeFrom="column">
            <wp:posOffset>-2540</wp:posOffset>
          </wp:positionH>
          <wp:positionV relativeFrom="paragraph">
            <wp:posOffset>107315</wp:posOffset>
          </wp:positionV>
          <wp:extent cx="899795" cy="360045"/>
          <wp:effectExtent l="0" t="0" r="0" b="1905"/>
          <wp:wrapNone/>
          <wp:docPr id="6" name="Picture 6" descr="LOGO_CS_0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OGO_CS_0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9795" cy="360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bCs/>
        <w:iCs/>
        <w:lang w:eastAsia="tr-TR"/>
      </w:rPr>
      <w:t>TOBB_BS</w:t>
    </w:r>
  </w:p>
  <w:p w14:paraId="6ECEBEF2" w14:textId="77777777" w:rsidR="003828AD" w:rsidRDefault="003828AD">
    <w:pPr>
      <w:pStyle w:val="Header"/>
      <w:jc w:val="center"/>
      <w:rPr>
        <w:rFonts w:cs="Arial"/>
      </w:rPr>
    </w:pPr>
    <w:r>
      <w:rPr>
        <w:rFonts w:cs="Arial"/>
        <w:b/>
        <w:bCs/>
        <w:iCs/>
      </w:rPr>
      <w:t>Online İşlemler ve Mobil Tasarım Dokümanı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C71733"/>
    <w:multiLevelType w:val="hybridMultilevel"/>
    <w:tmpl w:val="838AEDF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0B221B"/>
    <w:multiLevelType w:val="multilevel"/>
    <w:tmpl w:val="0D4C6B54"/>
    <w:lvl w:ilvl="0">
      <w:start w:val="1"/>
      <w:numFmt w:val="decimal"/>
      <w:pStyle w:val="Heading1"/>
      <w:suff w:val="space"/>
      <w:lvlText w:val="%1."/>
      <w:lvlJc w:val="left"/>
      <w:pPr>
        <w:ind w:left="284" w:firstLine="0"/>
      </w:pPr>
      <w:rPr>
        <w:rFonts w:ascii="Tahoma" w:hAnsi="Tahoma" w:hint="default"/>
        <w:b/>
        <w:i w:val="0"/>
        <w:sz w:val="24"/>
      </w:rPr>
    </w:lvl>
    <w:lvl w:ilvl="1">
      <w:start w:val="1"/>
      <w:numFmt w:val="decimal"/>
      <w:isLgl/>
      <w:suff w:val="space"/>
      <w:lvlText w:val="%1.%2."/>
      <w:lvlJc w:val="left"/>
      <w:pPr>
        <w:ind w:left="284" w:firstLine="0"/>
      </w:pPr>
      <w:rPr>
        <w:rFonts w:ascii="Tahoma" w:hAnsi="Tahoma" w:hint="default"/>
        <w:b/>
        <w:i w:val="0"/>
        <w:sz w:val="24"/>
      </w:rPr>
    </w:lvl>
    <w:lvl w:ilvl="2">
      <w:start w:val="1"/>
      <w:numFmt w:val="decimal"/>
      <w:pStyle w:val="Konubal3"/>
      <w:isLgl/>
      <w:suff w:val="space"/>
      <w:lvlText w:val="%1.%2.%3."/>
      <w:lvlJc w:val="left"/>
      <w:pPr>
        <w:ind w:left="2269" w:firstLine="0"/>
      </w:pPr>
      <w:rPr>
        <w:rFonts w:ascii="Tahoma" w:hAnsi="Tahoma" w:hint="default"/>
        <w:b/>
        <w:i/>
        <w:sz w:val="22"/>
      </w:rPr>
    </w:lvl>
    <w:lvl w:ilvl="3">
      <w:start w:val="1"/>
      <w:numFmt w:val="decimal"/>
      <w:pStyle w:val="KonuBal4"/>
      <w:isLgl/>
      <w:suff w:val="space"/>
      <w:lvlText w:val="%1.%2.%3.%4."/>
      <w:lvlJc w:val="left"/>
      <w:pPr>
        <w:ind w:left="851" w:firstLine="0"/>
      </w:pPr>
      <w:rPr>
        <w:rFonts w:ascii="Tahoma" w:hAnsi="Tahoma" w:hint="default"/>
        <w:b/>
        <w:i/>
        <w:sz w:val="22"/>
        <w:u w:val="single"/>
      </w:r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36"/>
        </w:tabs>
        <w:ind w:left="1436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580"/>
        </w:tabs>
        <w:ind w:left="1580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724"/>
        </w:tabs>
        <w:ind w:left="1724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868"/>
        </w:tabs>
        <w:ind w:left="1868" w:hanging="1584"/>
      </w:pPr>
      <w:rPr>
        <w:rFonts w:hint="default"/>
      </w:rPr>
    </w:lvl>
  </w:abstractNum>
  <w:abstractNum w:abstractNumId="2" w15:restartNumberingAfterBreak="0">
    <w:nsid w:val="660F15F4"/>
    <w:multiLevelType w:val="multilevel"/>
    <w:tmpl w:val="0A56E160"/>
    <w:lvl w:ilvl="0">
      <w:start w:val="1"/>
      <w:numFmt w:val="decimal"/>
      <w:lvlText w:val="%1."/>
      <w:lvlJc w:val="left"/>
      <w:pPr>
        <w:tabs>
          <w:tab w:val="num" w:pos="2118"/>
        </w:tabs>
        <w:ind w:left="2118" w:hanging="360"/>
      </w:pPr>
    </w:lvl>
    <w:lvl w:ilvl="1">
      <w:start w:val="1"/>
      <w:numFmt w:val="decimal"/>
      <w:lvlText w:val="%1.%2."/>
      <w:lvlJc w:val="left"/>
      <w:pPr>
        <w:tabs>
          <w:tab w:val="num" w:pos="2550"/>
        </w:tabs>
        <w:ind w:left="2550" w:hanging="432"/>
      </w:pPr>
    </w:lvl>
    <w:lvl w:ilvl="2">
      <w:start w:val="1"/>
      <w:numFmt w:val="decimal"/>
      <w:lvlText w:val="%1.%2.%3."/>
      <w:lvlJc w:val="left"/>
      <w:pPr>
        <w:tabs>
          <w:tab w:val="num" w:pos="3198"/>
        </w:tabs>
        <w:ind w:left="2982" w:hanging="504"/>
      </w:pPr>
    </w:lvl>
    <w:lvl w:ilvl="3">
      <w:start w:val="1"/>
      <w:numFmt w:val="decimal"/>
      <w:lvlText w:val="%1.%2.%3.%4."/>
      <w:lvlJc w:val="left"/>
      <w:pPr>
        <w:tabs>
          <w:tab w:val="num" w:pos="3558"/>
        </w:tabs>
        <w:ind w:left="3486" w:hanging="648"/>
      </w:pPr>
    </w:lvl>
    <w:lvl w:ilvl="4">
      <w:start w:val="1"/>
      <w:numFmt w:val="decimal"/>
      <w:pStyle w:val="KonuBal5"/>
      <w:lvlText w:val="%1.%2.%3.%4.%5."/>
      <w:lvlJc w:val="left"/>
      <w:pPr>
        <w:tabs>
          <w:tab w:val="num" w:pos="4278"/>
        </w:tabs>
        <w:ind w:left="3990" w:hanging="792"/>
      </w:pPr>
    </w:lvl>
    <w:lvl w:ilvl="5">
      <w:start w:val="1"/>
      <w:numFmt w:val="decimal"/>
      <w:lvlText w:val="%1.%2.%3.%4.%5.%6."/>
      <w:lvlJc w:val="left"/>
      <w:pPr>
        <w:tabs>
          <w:tab w:val="num" w:pos="4638"/>
        </w:tabs>
        <w:ind w:left="4494" w:hanging="936"/>
      </w:pPr>
    </w:lvl>
    <w:lvl w:ilvl="6">
      <w:start w:val="1"/>
      <w:numFmt w:val="decimal"/>
      <w:lvlText w:val="%1.%2.%3.%4.%5.%6.%7."/>
      <w:lvlJc w:val="left"/>
      <w:pPr>
        <w:tabs>
          <w:tab w:val="num" w:pos="5358"/>
        </w:tabs>
        <w:ind w:left="499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718"/>
        </w:tabs>
        <w:ind w:left="550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38"/>
        </w:tabs>
        <w:ind w:left="6078" w:hanging="1440"/>
      </w:pPr>
    </w:lvl>
  </w:abstractNum>
  <w:num w:numId="1">
    <w:abstractNumId w:val="1"/>
  </w:num>
  <w:num w:numId="2">
    <w:abstractNumId w:val="2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>
      <v:stroke endarrow="block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855"/>
    <w:rsid w:val="00007B0B"/>
    <w:rsid w:val="00023108"/>
    <w:rsid w:val="00031252"/>
    <w:rsid w:val="0004146B"/>
    <w:rsid w:val="00045416"/>
    <w:rsid w:val="00053A98"/>
    <w:rsid w:val="00056B0A"/>
    <w:rsid w:val="00057820"/>
    <w:rsid w:val="000667D9"/>
    <w:rsid w:val="00074E7C"/>
    <w:rsid w:val="00077373"/>
    <w:rsid w:val="00082D74"/>
    <w:rsid w:val="000851BB"/>
    <w:rsid w:val="000912B5"/>
    <w:rsid w:val="000A158B"/>
    <w:rsid w:val="000A23B7"/>
    <w:rsid w:val="000B2A92"/>
    <w:rsid w:val="000B2DD8"/>
    <w:rsid w:val="000B6F3C"/>
    <w:rsid w:val="000C2F8E"/>
    <w:rsid w:val="000C4E36"/>
    <w:rsid w:val="000F69E7"/>
    <w:rsid w:val="000F6C0F"/>
    <w:rsid w:val="000F7ECE"/>
    <w:rsid w:val="00100D1B"/>
    <w:rsid w:val="00104A69"/>
    <w:rsid w:val="00105B5C"/>
    <w:rsid w:val="00107A47"/>
    <w:rsid w:val="00107F9D"/>
    <w:rsid w:val="00111DE6"/>
    <w:rsid w:val="00115080"/>
    <w:rsid w:val="00120115"/>
    <w:rsid w:val="00120C86"/>
    <w:rsid w:val="00127265"/>
    <w:rsid w:val="00130661"/>
    <w:rsid w:val="0013679D"/>
    <w:rsid w:val="001461F0"/>
    <w:rsid w:val="001462C0"/>
    <w:rsid w:val="001561A2"/>
    <w:rsid w:val="0017357B"/>
    <w:rsid w:val="00174B18"/>
    <w:rsid w:val="001814A4"/>
    <w:rsid w:val="001818BF"/>
    <w:rsid w:val="001837D5"/>
    <w:rsid w:val="0019300C"/>
    <w:rsid w:val="00195A86"/>
    <w:rsid w:val="001A3C88"/>
    <w:rsid w:val="001B0331"/>
    <w:rsid w:val="001C0B82"/>
    <w:rsid w:val="001C203C"/>
    <w:rsid w:val="001C64D3"/>
    <w:rsid w:val="001D748C"/>
    <w:rsid w:val="001E0FE4"/>
    <w:rsid w:val="001E722B"/>
    <w:rsid w:val="001F40DA"/>
    <w:rsid w:val="001F5ED5"/>
    <w:rsid w:val="001F6A01"/>
    <w:rsid w:val="001F6C31"/>
    <w:rsid w:val="002070AA"/>
    <w:rsid w:val="00210F11"/>
    <w:rsid w:val="00211285"/>
    <w:rsid w:val="00212086"/>
    <w:rsid w:val="00221C71"/>
    <w:rsid w:val="00225784"/>
    <w:rsid w:val="00226DEC"/>
    <w:rsid w:val="0024626E"/>
    <w:rsid w:val="00251DBC"/>
    <w:rsid w:val="00257ACE"/>
    <w:rsid w:val="0026338F"/>
    <w:rsid w:val="002714CC"/>
    <w:rsid w:val="002743AE"/>
    <w:rsid w:val="002819F5"/>
    <w:rsid w:val="002840AC"/>
    <w:rsid w:val="00284A11"/>
    <w:rsid w:val="002959C4"/>
    <w:rsid w:val="00296117"/>
    <w:rsid w:val="00296270"/>
    <w:rsid w:val="00296760"/>
    <w:rsid w:val="002B7AE0"/>
    <w:rsid w:val="002C4F8E"/>
    <w:rsid w:val="002C7BB0"/>
    <w:rsid w:val="002D797F"/>
    <w:rsid w:val="002D7C28"/>
    <w:rsid w:val="002E1A11"/>
    <w:rsid w:val="002E1F95"/>
    <w:rsid w:val="002E7CCE"/>
    <w:rsid w:val="002F2D01"/>
    <w:rsid w:val="00304363"/>
    <w:rsid w:val="0030558E"/>
    <w:rsid w:val="00306060"/>
    <w:rsid w:val="00320B9D"/>
    <w:rsid w:val="003211F0"/>
    <w:rsid w:val="003261D0"/>
    <w:rsid w:val="00326A55"/>
    <w:rsid w:val="003420C4"/>
    <w:rsid w:val="003518C6"/>
    <w:rsid w:val="003531B7"/>
    <w:rsid w:val="003561FD"/>
    <w:rsid w:val="00365CAB"/>
    <w:rsid w:val="0037404C"/>
    <w:rsid w:val="0037686E"/>
    <w:rsid w:val="003828AD"/>
    <w:rsid w:val="0039092A"/>
    <w:rsid w:val="003A111F"/>
    <w:rsid w:val="003B2CCF"/>
    <w:rsid w:val="003C2312"/>
    <w:rsid w:val="003D3544"/>
    <w:rsid w:val="003E2297"/>
    <w:rsid w:val="003E555D"/>
    <w:rsid w:val="003F419C"/>
    <w:rsid w:val="00405780"/>
    <w:rsid w:val="00410F2C"/>
    <w:rsid w:val="00411B1F"/>
    <w:rsid w:val="00413791"/>
    <w:rsid w:val="0041636A"/>
    <w:rsid w:val="00416426"/>
    <w:rsid w:val="0042248C"/>
    <w:rsid w:val="0043655E"/>
    <w:rsid w:val="004425F4"/>
    <w:rsid w:val="004515B3"/>
    <w:rsid w:val="00454AA6"/>
    <w:rsid w:val="00455293"/>
    <w:rsid w:val="00471496"/>
    <w:rsid w:val="00471908"/>
    <w:rsid w:val="0047333F"/>
    <w:rsid w:val="00473960"/>
    <w:rsid w:val="00474941"/>
    <w:rsid w:val="00474E7E"/>
    <w:rsid w:val="00477B77"/>
    <w:rsid w:val="00497ACE"/>
    <w:rsid w:val="004C5664"/>
    <w:rsid w:val="004C6DF9"/>
    <w:rsid w:val="004D3D08"/>
    <w:rsid w:val="004D6172"/>
    <w:rsid w:val="004E08FF"/>
    <w:rsid w:val="004E29E0"/>
    <w:rsid w:val="004E3D9E"/>
    <w:rsid w:val="004E3DF2"/>
    <w:rsid w:val="004F05EE"/>
    <w:rsid w:val="004F396B"/>
    <w:rsid w:val="00504CEB"/>
    <w:rsid w:val="00517E69"/>
    <w:rsid w:val="00520888"/>
    <w:rsid w:val="0052476D"/>
    <w:rsid w:val="00546193"/>
    <w:rsid w:val="005637EE"/>
    <w:rsid w:val="00567C65"/>
    <w:rsid w:val="00570870"/>
    <w:rsid w:val="00570D45"/>
    <w:rsid w:val="005745F1"/>
    <w:rsid w:val="005762BC"/>
    <w:rsid w:val="00581102"/>
    <w:rsid w:val="00582E5C"/>
    <w:rsid w:val="005847F6"/>
    <w:rsid w:val="0058532F"/>
    <w:rsid w:val="0058739F"/>
    <w:rsid w:val="00591CD1"/>
    <w:rsid w:val="00592001"/>
    <w:rsid w:val="005966CD"/>
    <w:rsid w:val="00597A8B"/>
    <w:rsid w:val="005A0050"/>
    <w:rsid w:val="005A78EF"/>
    <w:rsid w:val="005B141C"/>
    <w:rsid w:val="005D0EC0"/>
    <w:rsid w:val="005E38A5"/>
    <w:rsid w:val="005F1180"/>
    <w:rsid w:val="005F270F"/>
    <w:rsid w:val="005F42D3"/>
    <w:rsid w:val="005F45B9"/>
    <w:rsid w:val="005F51B8"/>
    <w:rsid w:val="005F6162"/>
    <w:rsid w:val="00613253"/>
    <w:rsid w:val="00614EB6"/>
    <w:rsid w:val="006333C0"/>
    <w:rsid w:val="00643473"/>
    <w:rsid w:val="00653048"/>
    <w:rsid w:val="00653185"/>
    <w:rsid w:val="0065612D"/>
    <w:rsid w:val="006605C9"/>
    <w:rsid w:val="00663614"/>
    <w:rsid w:val="006710CD"/>
    <w:rsid w:val="0067342E"/>
    <w:rsid w:val="00675FA9"/>
    <w:rsid w:val="006817CE"/>
    <w:rsid w:val="006822F5"/>
    <w:rsid w:val="00686FDB"/>
    <w:rsid w:val="006924A6"/>
    <w:rsid w:val="00694ABF"/>
    <w:rsid w:val="006978FE"/>
    <w:rsid w:val="00697E24"/>
    <w:rsid w:val="006B3070"/>
    <w:rsid w:val="006C0889"/>
    <w:rsid w:val="006C6246"/>
    <w:rsid w:val="006C64E2"/>
    <w:rsid w:val="006C6990"/>
    <w:rsid w:val="006E04D6"/>
    <w:rsid w:val="006E31AD"/>
    <w:rsid w:val="006E6790"/>
    <w:rsid w:val="006F0436"/>
    <w:rsid w:val="006F3073"/>
    <w:rsid w:val="007030DD"/>
    <w:rsid w:val="00712ED3"/>
    <w:rsid w:val="00725E55"/>
    <w:rsid w:val="00726DD6"/>
    <w:rsid w:val="007357BA"/>
    <w:rsid w:val="0074270A"/>
    <w:rsid w:val="00747D01"/>
    <w:rsid w:val="00747F82"/>
    <w:rsid w:val="00750826"/>
    <w:rsid w:val="007511F2"/>
    <w:rsid w:val="00752278"/>
    <w:rsid w:val="00752C92"/>
    <w:rsid w:val="00771F87"/>
    <w:rsid w:val="00773EBF"/>
    <w:rsid w:val="0077569C"/>
    <w:rsid w:val="007938AF"/>
    <w:rsid w:val="00795638"/>
    <w:rsid w:val="007A2619"/>
    <w:rsid w:val="007A68A9"/>
    <w:rsid w:val="007B0070"/>
    <w:rsid w:val="007B6562"/>
    <w:rsid w:val="007C194D"/>
    <w:rsid w:val="007D01E7"/>
    <w:rsid w:val="007D4CBA"/>
    <w:rsid w:val="007F2D4D"/>
    <w:rsid w:val="008003C1"/>
    <w:rsid w:val="008008AC"/>
    <w:rsid w:val="0080275C"/>
    <w:rsid w:val="008137D1"/>
    <w:rsid w:val="00813B2E"/>
    <w:rsid w:val="00813FEE"/>
    <w:rsid w:val="00832032"/>
    <w:rsid w:val="008320CE"/>
    <w:rsid w:val="0084028F"/>
    <w:rsid w:val="00850DE4"/>
    <w:rsid w:val="00853D94"/>
    <w:rsid w:val="0085477E"/>
    <w:rsid w:val="00864EF5"/>
    <w:rsid w:val="008815CE"/>
    <w:rsid w:val="00885C14"/>
    <w:rsid w:val="00886C9E"/>
    <w:rsid w:val="00891A87"/>
    <w:rsid w:val="008A4E00"/>
    <w:rsid w:val="008B269E"/>
    <w:rsid w:val="008C2A69"/>
    <w:rsid w:val="008C56DC"/>
    <w:rsid w:val="008C6E46"/>
    <w:rsid w:val="008D20C8"/>
    <w:rsid w:val="008D2920"/>
    <w:rsid w:val="008D41AF"/>
    <w:rsid w:val="008D7922"/>
    <w:rsid w:val="008E3027"/>
    <w:rsid w:val="008F07ED"/>
    <w:rsid w:val="008F1833"/>
    <w:rsid w:val="008F5910"/>
    <w:rsid w:val="00914A06"/>
    <w:rsid w:val="009229BD"/>
    <w:rsid w:val="0092352F"/>
    <w:rsid w:val="00923A1C"/>
    <w:rsid w:val="00924C2A"/>
    <w:rsid w:val="0092567F"/>
    <w:rsid w:val="009464A8"/>
    <w:rsid w:val="00950F7F"/>
    <w:rsid w:val="009511C9"/>
    <w:rsid w:val="0095785B"/>
    <w:rsid w:val="00966E35"/>
    <w:rsid w:val="009724CB"/>
    <w:rsid w:val="009777C4"/>
    <w:rsid w:val="00980847"/>
    <w:rsid w:val="0098288A"/>
    <w:rsid w:val="0099166A"/>
    <w:rsid w:val="009A6855"/>
    <w:rsid w:val="009C2B85"/>
    <w:rsid w:val="009D27D4"/>
    <w:rsid w:val="009E1511"/>
    <w:rsid w:val="009F030F"/>
    <w:rsid w:val="009F7643"/>
    <w:rsid w:val="00A027FC"/>
    <w:rsid w:val="00A10662"/>
    <w:rsid w:val="00A121A6"/>
    <w:rsid w:val="00A13E03"/>
    <w:rsid w:val="00A1740E"/>
    <w:rsid w:val="00A21EE8"/>
    <w:rsid w:val="00A23B65"/>
    <w:rsid w:val="00A26030"/>
    <w:rsid w:val="00A332DB"/>
    <w:rsid w:val="00A3432A"/>
    <w:rsid w:val="00A41094"/>
    <w:rsid w:val="00A454A5"/>
    <w:rsid w:val="00A45613"/>
    <w:rsid w:val="00A5248E"/>
    <w:rsid w:val="00A637AE"/>
    <w:rsid w:val="00A64F6D"/>
    <w:rsid w:val="00A679F0"/>
    <w:rsid w:val="00A842D9"/>
    <w:rsid w:val="00A84F83"/>
    <w:rsid w:val="00A8531B"/>
    <w:rsid w:val="00A862B3"/>
    <w:rsid w:val="00A9214E"/>
    <w:rsid w:val="00A948FF"/>
    <w:rsid w:val="00A94B42"/>
    <w:rsid w:val="00AA1C41"/>
    <w:rsid w:val="00AA4737"/>
    <w:rsid w:val="00AB4855"/>
    <w:rsid w:val="00AC1E21"/>
    <w:rsid w:val="00AC6379"/>
    <w:rsid w:val="00AC6E97"/>
    <w:rsid w:val="00AE22B7"/>
    <w:rsid w:val="00AE5CFB"/>
    <w:rsid w:val="00AF1A50"/>
    <w:rsid w:val="00B02546"/>
    <w:rsid w:val="00B038E3"/>
    <w:rsid w:val="00B0711C"/>
    <w:rsid w:val="00B22DE6"/>
    <w:rsid w:val="00B24EBE"/>
    <w:rsid w:val="00B253C8"/>
    <w:rsid w:val="00B4190B"/>
    <w:rsid w:val="00B50096"/>
    <w:rsid w:val="00B56A49"/>
    <w:rsid w:val="00B621C3"/>
    <w:rsid w:val="00B71DE5"/>
    <w:rsid w:val="00B85065"/>
    <w:rsid w:val="00BA2D8B"/>
    <w:rsid w:val="00BA6E6F"/>
    <w:rsid w:val="00BB7E68"/>
    <w:rsid w:val="00BE221D"/>
    <w:rsid w:val="00BE66E5"/>
    <w:rsid w:val="00BF6AD1"/>
    <w:rsid w:val="00C00CEC"/>
    <w:rsid w:val="00C1254F"/>
    <w:rsid w:val="00C15316"/>
    <w:rsid w:val="00C16950"/>
    <w:rsid w:val="00C22043"/>
    <w:rsid w:val="00C2445B"/>
    <w:rsid w:val="00C261CC"/>
    <w:rsid w:val="00C332A4"/>
    <w:rsid w:val="00C34774"/>
    <w:rsid w:val="00C34802"/>
    <w:rsid w:val="00C47A51"/>
    <w:rsid w:val="00C517DB"/>
    <w:rsid w:val="00C57916"/>
    <w:rsid w:val="00C57D6A"/>
    <w:rsid w:val="00C622CD"/>
    <w:rsid w:val="00C65202"/>
    <w:rsid w:val="00C66E67"/>
    <w:rsid w:val="00C74A8D"/>
    <w:rsid w:val="00C85F55"/>
    <w:rsid w:val="00C86AA0"/>
    <w:rsid w:val="00C92D96"/>
    <w:rsid w:val="00C967B6"/>
    <w:rsid w:val="00C97322"/>
    <w:rsid w:val="00CC57E8"/>
    <w:rsid w:val="00CD6B3D"/>
    <w:rsid w:val="00CE140D"/>
    <w:rsid w:val="00CE18E7"/>
    <w:rsid w:val="00CE1ACC"/>
    <w:rsid w:val="00CE2FCC"/>
    <w:rsid w:val="00CF14FA"/>
    <w:rsid w:val="00D01FD8"/>
    <w:rsid w:val="00D15121"/>
    <w:rsid w:val="00D34392"/>
    <w:rsid w:val="00D36CBE"/>
    <w:rsid w:val="00D44DA0"/>
    <w:rsid w:val="00D475E6"/>
    <w:rsid w:val="00D52879"/>
    <w:rsid w:val="00D53D35"/>
    <w:rsid w:val="00D6125B"/>
    <w:rsid w:val="00D62B6A"/>
    <w:rsid w:val="00D63C51"/>
    <w:rsid w:val="00D64A74"/>
    <w:rsid w:val="00D64C03"/>
    <w:rsid w:val="00D67612"/>
    <w:rsid w:val="00D81A39"/>
    <w:rsid w:val="00D82167"/>
    <w:rsid w:val="00D83FF8"/>
    <w:rsid w:val="00D92AAD"/>
    <w:rsid w:val="00D95A47"/>
    <w:rsid w:val="00DB6830"/>
    <w:rsid w:val="00DC692C"/>
    <w:rsid w:val="00DF2B4A"/>
    <w:rsid w:val="00DF505B"/>
    <w:rsid w:val="00DF6191"/>
    <w:rsid w:val="00DF689E"/>
    <w:rsid w:val="00E02B79"/>
    <w:rsid w:val="00E06C16"/>
    <w:rsid w:val="00E14559"/>
    <w:rsid w:val="00E1617A"/>
    <w:rsid w:val="00E219A3"/>
    <w:rsid w:val="00E21ACF"/>
    <w:rsid w:val="00E23F4B"/>
    <w:rsid w:val="00E2621D"/>
    <w:rsid w:val="00E26321"/>
    <w:rsid w:val="00E2751B"/>
    <w:rsid w:val="00E30282"/>
    <w:rsid w:val="00E42702"/>
    <w:rsid w:val="00E43326"/>
    <w:rsid w:val="00E43731"/>
    <w:rsid w:val="00E56019"/>
    <w:rsid w:val="00E56D5E"/>
    <w:rsid w:val="00E65360"/>
    <w:rsid w:val="00E75785"/>
    <w:rsid w:val="00E765B4"/>
    <w:rsid w:val="00E859A1"/>
    <w:rsid w:val="00E87111"/>
    <w:rsid w:val="00E931A7"/>
    <w:rsid w:val="00EA3951"/>
    <w:rsid w:val="00EB6D3E"/>
    <w:rsid w:val="00EB7759"/>
    <w:rsid w:val="00EC6363"/>
    <w:rsid w:val="00ED2C2D"/>
    <w:rsid w:val="00ED7024"/>
    <w:rsid w:val="00EE6591"/>
    <w:rsid w:val="00EF2C23"/>
    <w:rsid w:val="00F026E6"/>
    <w:rsid w:val="00F1327C"/>
    <w:rsid w:val="00F25ED3"/>
    <w:rsid w:val="00F425D3"/>
    <w:rsid w:val="00F437F9"/>
    <w:rsid w:val="00F63544"/>
    <w:rsid w:val="00F75D51"/>
    <w:rsid w:val="00F80C8C"/>
    <w:rsid w:val="00F80F49"/>
    <w:rsid w:val="00F81DD6"/>
    <w:rsid w:val="00F81E70"/>
    <w:rsid w:val="00F9593C"/>
    <w:rsid w:val="00FA0459"/>
    <w:rsid w:val="00FA200D"/>
    <w:rsid w:val="00FA26DE"/>
    <w:rsid w:val="00FA27E7"/>
    <w:rsid w:val="00FA5D3D"/>
    <w:rsid w:val="00FB5179"/>
    <w:rsid w:val="00FB52AE"/>
    <w:rsid w:val="00FB6CC9"/>
    <w:rsid w:val="00FC221C"/>
    <w:rsid w:val="00FC26B7"/>
    <w:rsid w:val="00FE1C99"/>
    <w:rsid w:val="00FF1725"/>
    <w:rsid w:val="00FF2224"/>
    <w:rsid w:val="00FF2FAA"/>
    <w:rsid w:val="00FF4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endarrow="block"/>
    </o:shapedefaults>
    <o:shapelayout v:ext="edit">
      <o:idmap v:ext="edit" data="1"/>
    </o:shapelayout>
  </w:shapeDefaults>
  <w:decimalSymbol w:val=","/>
  <w:listSeparator w:val=";"/>
  <w14:docId w14:val="7B563B35"/>
  <w15:docId w15:val="{899AEFCD-05EE-4E5F-B9A2-185144A0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31B7"/>
    <w:rPr>
      <w:rFonts w:ascii="Arial" w:hAnsi="Arial"/>
      <w:noProof/>
      <w:sz w:val="22"/>
      <w:lang w:eastAsia="en-US"/>
    </w:rPr>
  </w:style>
  <w:style w:type="paragraph" w:styleId="Heading1">
    <w:name w:val="heading 1"/>
    <w:aliases w:val="H1"/>
    <w:basedOn w:val="Normal"/>
    <w:next w:val="Normal"/>
    <w:qFormat/>
    <w:pPr>
      <w:keepNext/>
      <w:numPr>
        <w:numId w:val="1"/>
      </w:numPr>
      <w:spacing w:before="240" w:after="240"/>
      <w:jc w:val="both"/>
      <w:outlineLvl w:val="0"/>
    </w:pPr>
    <w:rPr>
      <w:rFonts w:ascii="Tahoma" w:hAnsi="Tahoma"/>
      <w:b/>
      <w:caps/>
      <w:noProof w:val="0"/>
      <w:kern w:val="32"/>
      <w:sz w:val="24"/>
      <w:lang w:val="en-US"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jc w:val="both"/>
      <w:outlineLvl w:val="1"/>
    </w:pPr>
    <w:rPr>
      <w:rFonts w:ascii="Tahoma" w:hAnsi="Tahoma"/>
      <w:b/>
      <w:noProof w:val="0"/>
    </w:rPr>
  </w:style>
  <w:style w:type="paragraph" w:styleId="Heading3">
    <w:name w:val="heading 3"/>
    <w:basedOn w:val="Normal"/>
    <w:next w:val="Normal"/>
    <w:qFormat/>
    <w:pPr>
      <w:keepNext/>
      <w:spacing w:before="180" w:after="120"/>
      <w:jc w:val="both"/>
      <w:outlineLvl w:val="2"/>
    </w:pPr>
    <w:rPr>
      <w:rFonts w:ascii="Tahoma" w:hAnsi="Tahoma"/>
      <w:b/>
      <w:i/>
      <w:noProof w:val="0"/>
      <w:lang w:val="en-US"/>
    </w:rPr>
  </w:style>
  <w:style w:type="paragraph" w:styleId="Heading4">
    <w:name w:val="heading 4"/>
    <w:basedOn w:val="Normal"/>
    <w:next w:val="Normal"/>
    <w:qFormat/>
    <w:pPr>
      <w:keepNext/>
      <w:spacing w:before="120" w:after="120"/>
      <w:jc w:val="both"/>
      <w:outlineLvl w:val="3"/>
    </w:pPr>
    <w:rPr>
      <w:rFonts w:ascii="Tahoma" w:hAnsi="Tahoma"/>
      <w:b/>
      <w:i/>
      <w:noProof w:val="0"/>
      <w:u w:val="single"/>
      <w:lang w:val="en-US"/>
    </w:rPr>
  </w:style>
  <w:style w:type="paragraph" w:styleId="Heading5">
    <w:name w:val="heading 5"/>
    <w:basedOn w:val="Normal"/>
    <w:next w:val="Normal"/>
    <w:qFormat/>
    <w:pPr>
      <w:spacing w:before="240" w:after="60"/>
      <w:jc w:val="both"/>
      <w:outlineLvl w:val="4"/>
    </w:pPr>
    <w:rPr>
      <w:b/>
      <w:i/>
      <w:noProof w:val="0"/>
      <w:sz w:val="26"/>
      <w:lang w:val="en-US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jc w:val="both"/>
      <w:outlineLvl w:val="5"/>
    </w:pPr>
    <w:rPr>
      <w:b/>
      <w:noProof w:val="0"/>
      <w:lang w:val="en-US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jc w:val="both"/>
      <w:outlineLvl w:val="6"/>
    </w:pPr>
    <w:rPr>
      <w:noProof w:val="0"/>
      <w:sz w:val="24"/>
      <w:lang w:val="en-US"/>
    </w:rPr>
  </w:style>
  <w:style w:type="paragraph" w:styleId="Heading8">
    <w:name w:val="heading 8"/>
    <w:aliases w:val="Heading 8_TAI"/>
    <w:basedOn w:val="Normal"/>
    <w:next w:val="Normal"/>
    <w:qFormat/>
    <w:pPr>
      <w:numPr>
        <w:ilvl w:val="7"/>
        <w:numId w:val="1"/>
      </w:numPr>
      <w:spacing w:before="240" w:after="60"/>
      <w:jc w:val="both"/>
      <w:outlineLvl w:val="7"/>
    </w:pPr>
    <w:rPr>
      <w:i/>
      <w:noProof w:val="0"/>
      <w:sz w:val="24"/>
      <w:lang w:val="en-US"/>
    </w:rPr>
  </w:style>
  <w:style w:type="paragraph" w:styleId="Heading9">
    <w:name w:val="heading 9"/>
    <w:aliases w:val="Heading 9_TAI"/>
    <w:basedOn w:val="Normal"/>
    <w:next w:val="Normal"/>
    <w:qFormat/>
    <w:pPr>
      <w:numPr>
        <w:ilvl w:val="8"/>
        <w:numId w:val="1"/>
      </w:numPr>
      <w:spacing w:before="240" w:after="60"/>
      <w:jc w:val="both"/>
      <w:outlineLvl w:val="8"/>
    </w:pPr>
    <w:rPr>
      <w:noProof w:val="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spacing w:before="120"/>
      <w:jc w:val="center"/>
    </w:pPr>
    <w:rPr>
      <w:b/>
      <w:noProof w:val="0"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PageNumber">
    <w:name w:val="page number"/>
    <w:basedOn w:val="DefaultParagraphFont"/>
  </w:style>
  <w:style w:type="paragraph" w:customStyle="1" w:styleId="kapakad">
    <w:name w:val="kapakadı"/>
    <w:basedOn w:val="BodyText2"/>
    <w:pPr>
      <w:ind w:left="-1134"/>
    </w:pPr>
    <w:rPr>
      <w:sz w:val="52"/>
    </w:rPr>
  </w:style>
  <w:style w:type="paragraph" w:customStyle="1" w:styleId="Tarih1">
    <w:name w:val="Tarih1"/>
    <w:basedOn w:val="Date"/>
    <w:pPr>
      <w:jc w:val="center"/>
    </w:pPr>
    <w:rPr>
      <w:b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Date">
    <w:name w:val="Date"/>
    <w:basedOn w:val="Normal"/>
    <w:next w:val="Normal"/>
  </w:style>
  <w:style w:type="paragraph" w:customStyle="1" w:styleId="Yer">
    <w:name w:val="Yer"/>
    <w:basedOn w:val="Footer"/>
    <w:pPr>
      <w:jc w:val="center"/>
    </w:pPr>
    <w:rPr>
      <w:b/>
      <w:sz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KonuBal1">
    <w:name w:val="KonuBaşlığı1"/>
    <w:basedOn w:val="Heading1"/>
    <w:pPr>
      <w:jc w:val="left"/>
    </w:pPr>
  </w:style>
  <w:style w:type="paragraph" w:customStyle="1" w:styleId="Konuerii1">
    <w:name w:val="Konuİçeriği1"/>
    <w:basedOn w:val="PlainText"/>
    <w:pPr>
      <w:spacing w:after="120" w:line="280" w:lineRule="exact"/>
      <w:jc w:val="both"/>
    </w:pPr>
    <w:rPr>
      <w:rFonts w:ascii="Arial" w:hAnsi="Arial"/>
    </w:rPr>
  </w:style>
  <w:style w:type="paragraph" w:styleId="PlainText">
    <w:name w:val="Plain Text"/>
    <w:basedOn w:val="Normal"/>
    <w:rPr>
      <w:rFonts w:ascii="Courier New" w:hAnsi="Courier New"/>
    </w:rPr>
  </w:style>
  <w:style w:type="paragraph" w:customStyle="1" w:styleId="KonuBal2">
    <w:name w:val="KonuBaşlığı2"/>
    <w:basedOn w:val="Heading2"/>
    <w:pPr>
      <w:spacing w:before="120" w:after="120"/>
    </w:pPr>
    <w:rPr>
      <w:sz w:val="24"/>
    </w:rPr>
  </w:style>
  <w:style w:type="paragraph" w:customStyle="1" w:styleId="Konuierii2">
    <w:name w:val="Konuiçeriği2"/>
    <w:basedOn w:val="KonuBal2"/>
    <w:pPr>
      <w:spacing w:before="0" w:line="280" w:lineRule="exact"/>
      <w:outlineLvl w:val="9"/>
    </w:pPr>
    <w:rPr>
      <w:rFonts w:ascii="Arial" w:hAnsi="Arial"/>
      <w:b w:val="0"/>
      <w:sz w:val="22"/>
    </w:rPr>
  </w:style>
  <w:style w:type="paragraph" w:customStyle="1" w:styleId="Konubal3">
    <w:name w:val="Konubaşlığı3"/>
    <w:basedOn w:val="Heading3"/>
    <w:pPr>
      <w:numPr>
        <w:ilvl w:val="2"/>
        <w:numId w:val="1"/>
      </w:numPr>
      <w:spacing w:before="60"/>
    </w:pPr>
  </w:style>
  <w:style w:type="paragraph" w:customStyle="1" w:styleId="Konuierii3">
    <w:name w:val="Konuiçeriği3"/>
    <w:basedOn w:val="PlainText"/>
    <w:pPr>
      <w:spacing w:after="120" w:line="280" w:lineRule="exact"/>
      <w:jc w:val="both"/>
    </w:pPr>
    <w:rPr>
      <w:rFonts w:ascii="Arial" w:hAnsi="Arial"/>
    </w:rPr>
  </w:style>
  <w:style w:type="paragraph" w:customStyle="1" w:styleId="KonuBal4">
    <w:name w:val="KonuBaşlığı4"/>
    <w:basedOn w:val="Heading4"/>
    <w:pPr>
      <w:numPr>
        <w:ilvl w:val="3"/>
        <w:numId w:val="1"/>
      </w:numPr>
      <w:spacing w:before="0"/>
    </w:pPr>
  </w:style>
  <w:style w:type="paragraph" w:customStyle="1" w:styleId="Konuierii4">
    <w:name w:val="Konuiçeriği4"/>
    <w:basedOn w:val="PlainText"/>
    <w:pPr>
      <w:spacing w:after="120" w:line="280" w:lineRule="exact"/>
      <w:jc w:val="both"/>
    </w:pPr>
    <w:rPr>
      <w:rFonts w:ascii="Arial" w:hAnsi="Arial"/>
    </w:rPr>
  </w:style>
  <w:style w:type="paragraph" w:customStyle="1" w:styleId="Footer1">
    <w:name w:val="Footer1"/>
    <w:basedOn w:val="Footer"/>
  </w:style>
  <w:style w:type="paragraph" w:styleId="TOC1">
    <w:name w:val="toc 1"/>
    <w:basedOn w:val="Normal"/>
    <w:next w:val="Normal"/>
    <w:autoRedefine/>
    <w:uiPriority w:val="39"/>
    <w:pPr>
      <w:spacing w:before="120" w:after="120"/>
    </w:pPr>
    <w:rPr>
      <w:b/>
      <w:caps/>
    </w:rPr>
  </w:style>
  <w:style w:type="paragraph" w:customStyle="1" w:styleId="Style1">
    <w:name w:val="Style1"/>
    <w:basedOn w:val="Header"/>
    <w:pPr>
      <w:jc w:val="both"/>
    </w:p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customStyle="1" w:styleId="Style2">
    <w:name w:val="Style2"/>
    <w:basedOn w:val="Footer"/>
    <w:pPr>
      <w:jc w:val="both"/>
    </w:pPr>
  </w:style>
  <w:style w:type="paragraph" w:styleId="TOC2">
    <w:name w:val="toc 2"/>
    <w:basedOn w:val="Normal"/>
    <w:next w:val="Normal"/>
    <w:autoRedefine/>
    <w:uiPriority w:val="39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pPr>
      <w:ind w:left="400"/>
    </w:pPr>
    <w:rPr>
      <w:i/>
    </w:rPr>
  </w:style>
  <w:style w:type="paragraph" w:styleId="TOC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ind w:left="1600"/>
    </w:pPr>
    <w:rPr>
      <w:sz w:val="18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">
    <w:name w:val="Body Text"/>
    <w:basedOn w:val="Normal"/>
    <w:pPr>
      <w:spacing w:line="360" w:lineRule="auto"/>
    </w:pPr>
    <w:rPr>
      <w:rFonts w:cs="Arial"/>
    </w:rPr>
  </w:style>
  <w:style w:type="paragraph" w:customStyle="1" w:styleId="KonuBal5">
    <w:name w:val="KonuBaşlığı5"/>
    <w:basedOn w:val="Heading5"/>
    <w:pPr>
      <w:numPr>
        <w:ilvl w:val="4"/>
        <w:numId w:val="2"/>
      </w:numPr>
      <w:ind w:left="2665" w:hanging="794"/>
    </w:pPr>
  </w:style>
  <w:style w:type="paragraph" w:customStyle="1" w:styleId="1Seviye">
    <w:name w:val="1. Seviye"/>
    <w:basedOn w:val="Normal"/>
    <w:next w:val="Normal"/>
    <w:pPr>
      <w:tabs>
        <w:tab w:val="num" w:pos="360"/>
      </w:tabs>
      <w:spacing w:before="240" w:after="240"/>
      <w:ind w:left="360" w:hanging="360"/>
    </w:pPr>
    <w:rPr>
      <w:b/>
      <w:sz w:val="24"/>
      <w:szCs w:val="24"/>
    </w:rPr>
  </w:style>
  <w:style w:type="paragraph" w:customStyle="1" w:styleId="2Seviye">
    <w:name w:val="2. Seviye"/>
    <w:basedOn w:val="1Seviye"/>
    <w:next w:val="Normal"/>
    <w:pPr>
      <w:numPr>
        <w:ilvl w:val="1"/>
      </w:numPr>
      <w:tabs>
        <w:tab w:val="num" w:pos="360"/>
      </w:tabs>
      <w:spacing w:before="120" w:after="120"/>
      <w:ind w:left="284" w:hanging="360"/>
    </w:pPr>
  </w:style>
  <w:style w:type="paragraph" w:customStyle="1" w:styleId="3Seviye">
    <w:name w:val="3. Seviye"/>
    <w:basedOn w:val="2Seviye"/>
    <w:pPr>
      <w:numPr>
        <w:ilvl w:val="2"/>
      </w:numPr>
      <w:tabs>
        <w:tab w:val="num" w:pos="360"/>
      </w:tabs>
      <w:ind w:left="567" w:hanging="360"/>
      <w:jc w:val="both"/>
    </w:pPr>
    <w:rPr>
      <w:rFonts w:ascii="Times New Roman TUR" w:hAnsi="Times New Roman TUR"/>
      <w:b w:val="0"/>
    </w:rPr>
  </w:style>
  <w:style w:type="paragraph" w:customStyle="1" w:styleId="4Seviye">
    <w:name w:val="4. Seviye"/>
    <w:basedOn w:val="3Seviye"/>
    <w:pPr>
      <w:numPr>
        <w:ilvl w:val="3"/>
      </w:numPr>
      <w:tabs>
        <w:tab w:val="num" w:pos="360"/>
      </w:tabs>
      <w:ind w:left="851" w:hanging="360"/>
    </w:pPr>
  </w:style>
  <w:style w:type="paragraph" w:customStyle="1" w:styleId="5Seviye">
    <w:name w:val="5. Seviye"/>
    <w:basedOn w:val="4Seviye"/>
    <w:pPr>
      <w:numPr>
        <w:ilvl w:val="4"/>
      </w:numPr>
      <w:tabs>
        <w:tab w:val="num" w:pos="360"/>
        <w:tab w:val="num" w:pos="1292"/>
      </w:tabs>
      <w:ind w:left="1292" w:hanging="1008"/>
    </w:pPr>
  </w:style>
  <w:style w:type="paragraph" w:customStyle="1" w:styleId="Normal2">
    <w:name w:val="Normal 2"/>
    <w:basedOn w:val="Normal"/>
    <w:pPr>
      <w:spacing w:after="120"/>
      <w:ind w:left="567"/>
      <w:jc w:val="both"/>
    </w:pPr>
    <w:rPr>
      <w:szCs w:val="24"/>
    </w:rPr>
  </w:style>
  <w:style w:type="paragraph" w:styleId="BodyTextIndent">
    <w:name w:val="Body Text Indent"/>
    <w:basedOn w:val="Normal"/>
    <w:pPr>
      <w:spacing w:after="120"/>
      <w:ind w:left="284"/>
      <w:jc w:val="both"/>
    </w:pPr>
    <w:rPr>
      <w:szCs w:val="24"/>
    </w:rPr>
  </w:style>
  <w:style w:type="paragraph" w:customStyle="1" w:styleId="Normal3">
    <w:name w:val="Normal 3"/>
    <w:basedOn w:val="Normal"/>
    <w:pPr>
      <w:spacing w:after="120"/>
      <w:ind w:left="1304"/>
      <w:jc w:val="both"/>
    </w:pPr>
    <w:rPr>
      <w:szCs w:val="24"/>
    </w:rPr>
  </w:style>
  <w:style w:type="paragraph" w:styleId="Subtitle">
    <w:name w:val="Subtitle"/>
    <w:basedOn w:val="Normal"/>
    <w:qFormat/>
    <w:pPr>
      <w:spacing w:before="120" w:after="120" w:line="360" w:lineRule="auto"/>
      <w:jc w:val="center"/>
    </w:pPr>
    <w:rPr>
      <w:rFonts w:ascii="Tahoma" w:hAnsi="Tahoma" w:cs="Tahoma"/>
      <w:sz w:val="28"/>
      <w:szCs w:val="24"/>
    </w:rPr>
  </w:style>
  <w:style w:type="paragraph" w:customStyle="1" w:styleId="Normal4">
    <w:name w:val="Normal 4"/>
    <w:basedOn w:val="Normal"/>
    <w:pPr>
      <w:spacing w:after="120"/>
      <w:ind w:left="1701"/>
      <w:jc w:val="both"/>
    </w:pPr>
    <w:rPr>
      <w:szCs w:val="24"/>
    </w:rPr>
  </w:style>
  <w:style w:type="paragraph" w:customStyle="1" w:styleId="2SeviyeAck">
    <w:name w:val="2. Seviye Ack"/>
    <w:basedOn w:val="2Seviye"/>
    <w:pPr>
      <w:numPr>
        <w:ilvl w:val="0"/>
      </w:numPr>
      <w:tabs>
        <w:tab w:val="num" w:pos="360"/>
      </w:tabs>
      <w:ind w:left="900" w:hanging="360"/>
      <w:jc w:val="both"/>
    </w:pPr>
    <w:rPr>
      <w:b w:val="0"/>
    </w:rPr>
  </w:style>
  <w:style w:type="paragraph" w:customStyle="1" w:styleId="normal1">
    <w:name w:val="normal1"/>
    <w:basedOn w:val="Normal"/>
    <w:pPr>
      <w:spacing w:line="360" w:lineRule="auto"/>
      <w:ind w:firstLine="720"/>
    </w:pPr>
    <w:rPr>
      <w:rFonts w:ascii="Verdana" w:hAnsi="Verdana"/>
      <w:sz w:val="18"/>
      <w:szCs w:val="24"/>
    </w:rPr>
  </w:style>
  <w:style w:type="paragraph" w:styleId="BodyTextIndent2">
    <w:name w:val="Body Text Indent 2"/>
    <w:basedOn w:val="Normal"/>
    <w:pPr>
      <w:ind w:firstLine="567"/>
    </w:pPr>
  </w:style>
  <w:style w:type="character" w:styleId="FollowedHyperlink">
    <w:name w:val="FollowedHyperlink"/>
    <w:rPr>
      <w:color w:val="800080"/>
      <w:u w:val="single"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customStyle="1" w:styleId="Normal10">
    <w:name w:val="Normal+1"/>
    <w:basedOn w:val="Default"/>
    <w:next w:val="Default"/>
    <w:rPr>
      <w:color w:val="auto"/>
      <w:sz w:val="20"/>
    </w:rPr>
  </w:style>
  <w:style w:type="paragraph" w:styleId="BodyText3">
    <w:name w:val="Body Text 3"/>
    <w:basedOn w:val="Normal"/>
    <w:rPr>
      <w:sz w:val="16"/>
    </w:rPr>
  </w:style>
  <w:style w:type="character" w:customStyle="1" w:styleId="PlainTextChar">
    <w:name w:val="Plain Text Char"/>
    <w:rPr>
      <w:rFonts w:ascii="Courier New" w:hAnsi="Courier New"/>
      <w:noProof/>
      <w:lang w:val="tr-TR" w:eastAsia="en-US" w:bidi="ar-SA"/>
    </w:rPr>
  </w:style>
  <w:style w:type="character" w:customStyle="1" w:styleId="Konuerii1Char">
    <w:name w:val="Konuİçeriği1 Char"/>
    <w:rPr>
      <w:rFonts w:ascii="Arial" w:hAnsi="Arial"/>
      <w:noProof/>
      <w:sz w:val="22"/>
      <w:lang w:val="tr-TR" w:eastAsia="en-US" w:bidi="ar-SA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noProof w:val="0"/>
      <w:sz w:val="24"/>
      <w:szCs w:val="24"/>
      <w:lang w:eastAsia="tr-TR"/>
    </w:rPr>
  </w:style>
  <w:style w:type="paragraph" w:customStyle="1" w:styleId="izim">
    <w:name w:val="Çizim"/>
    <w:basedOn w:val="Caption"/>
    <w:rsid w:val="00E42702"/>
    <w:pPr>
      <w:widowControl w:val="0"/>
      <w:suppressLineNumbers/>
      <w:suppressAutoHyphens/>
      <w:spacing w:before="120" w:after="120" w:line="288" w:lineRule="auto"/>
      <w:jc w:val="both"/>
    </w:pPr>
    <w:rPr>
      <w:rFonts w:ascii="Verdana" w:eastAsia="Lucida Sans Unicode" w:hAnsi="Verdana" w:cs="Tahoma"/>
      <w:b w:val="0"/>
      <w:bCs w:val="0"/>
      <w:i/>
      <w:iCs/>
      <w:noProof w:val="0"/>
      <w:kern w:val="1"/>
      <w:sz w:val="24"/>
      <w:szCs w:val="24"/>
    </w:rPr>
  </w:style>
  <w:style w:type="paragraph" w:styleId="Caption">
    <w:name w:val="caption"/>
    <w:basedOn w:val="Normal"/>
    <w:next w:val="Normal"/>
    <w:qFormat/>
    <w:rsid w:val="00E42702"/>
    <w:rPr>
      <w:b/>
      <w:bCs/>
    </w:rPr>
  </w:style>
  <w:style w:type="paragraph" w:styleId="BalloonText">
    <w:name w:val="Balloon Text"/>
    <w:basedOn w:val="Normal"/>
    <w:semiHidden/>
    <w:rsid w:val="005745F1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9464A8"/>
    <w:rPr>
      <w:sz w:val="16"/>
      <w:szCs w:val="16"/>
    </w:rPr>
  </w:style>
  <w:style w:type="paragraph" w:styleId="CommentText">
    <w:name w:val="annotation text"/>
    <w:basedOn w:val="Normal"/>
    <w:semiHidden/>
    <w:rsid w:val="009464A8"/>
  </w:style>
  <w:style w:type="paragraph" w:styleId="CommentSubject">
    <w:name w:val="annotation subject"/>
    <w:basedOn w:val="CommentText"/>
    <w:next w:val="CommentText"/>
    <w:semiHidden/>
    <w:rsid w:val="009464A8"/>
    <w:rPr>
      <w:b/>
      <w:bCs/>
    </w:rPr>
  </w:style>
  <w:style w:type="paragraph" w:styleId="ListParagraph">
    <w:name w:val="List Paragraph"/>
    <w:basedOn w:val="Normal"/>
    <w:uiPriority w:val="34"/>
    <w:qFormat/>
    <w:rsid w:val="00A5248E"/>
    <w:pPr>
      <w:spacing w:after="160" w:line="259" w:lineRule="auto"/>
      <w:ind w:left="720"/>
      <w:contextualSpacing/>
    </w:pPr>
    <w:rPr>
      <w:rFonts w:ascii="Calibri" w:hAnsi="Calibri"/>
      <w:noProof w:val="0"/>
      <w:szCs w:val="22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2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9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2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87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9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0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81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CSPI\iso\isotemp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A113D8-E3CF-45A3-A9FA-241E4A292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isotemp.dot</Template>
  <TotalTime>1867</TotalTime>
  <Pages>18</Pages>
  <Words>2154</Words>
  <Characters>12282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14408</CharactersWithSpaces>
  <SharedDoc>false</SharedDoc>
  <HLinks>
    <vt:vector size="156" baseType="variant">
      <vt:variant>
        <vt:i4>1507385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_Toc474403907</vt:lpwstr>
      </vt:variant>
      <vt:variant>
        <vt:i4>1507385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_Toc474403906</vt:lpwstr>
      </vt:variant>
      <vt:variant>
        <vt:i4>1507385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_Toc474403905</vt:lpwstr>
      </vt:variant>
      <vt:variant>
        <vt:i4>1507385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_Toc474403904</vt:lpwstr>
      </vt:variant>
      <vt:variant>
        <vt:i4>1507385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_Toc474403903</vt:lpwstr>
      </vt:variant>
      <vt:variant>
        <vt:i4>1507385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_Toc474403902</vt:lpwstr>
      </vt:variant>
      <vt:variant>
        <vt:i4>1507385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_Toc474403901</vt:lpwstr>
      </vt:variant>
      <vt:variant>
        <vt:i4>1507385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_Toc474403900</vt:lpwstr>
      </vt:variant>
      <vt:variant>
        <vt:i4>1966136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_Toc474403899</vt:lpwstr>
      </vt:variant>
      <vt:variant>
        <vt:i4>1966136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_Toc474403898</vt:lpwstr>
      </vt:variant>
      <vt:variant>
        <vt:i4>1966136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_Toc474403897</vt:lpwstr>
      </vt:variant>
      <vt:variant>
        <vt:i4>1966136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_Toc474403896</vt:lpwstr>
      </vt:variant>
      <vt:variant>
        <vt:i4>1966136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_Toc474403895</vt:lpwstr>
      </vt:variant>
      <vt:variant>
        <vt:i4>1966136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_Toc474403894</vt:lpwstr>
      </vt:variant>
      <vt:variant>
        <vt:i4>1966136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_Toc474403893</vt:lpwstr>
      </vt:variant>
      <vt:variant>
        <vt:i4>1966136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_Toc474403892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_Toc474403891</vt:lpwstr>
      </vt:variant>
      <vt:variant>
        <vt:i4>1966136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_Toc474403890</vt:lpwstr>
      </vt:variant>
      <vt:variant>
        <vt:i4>2031672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_Toc474403889</vt:lpwstr>
      </vt:variant>
      <vt:variant>
        <vt:i4>2031672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_Toc474403888</vt:lpwstr>
      </vt:variant>
      <vt:variant>
        <vt:i4>2031672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_Toc474403887</vt:lpwstr>
      </vt:variant>
      <vt:variant>
        <vt:i4>2031672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_Toc474403886</vt:lpwstr>
      </vt:variant>
      <vt:variant>
        <vt:i4>2031672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_Toc474403885</vt:lpwstr>
      </vt:variant>
      <vt:variant>
        <vt:i4>2031672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_Toc474403884</vt:lpwstr>
      </vt:variant>
      <vt:variant>
        <vt:i4>2031672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_Toc474403883</vt:lpwstr>
      </vt:variant>
      <vt:variant>
        <vt:i4>2031672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_Toc474403882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ozgur</dc:creator>
  <cp:keywords/>
  <cp:lastModifiedBy>Fatih Kocak</cp:lastModifiedBy>
  <cp:revision>62</cp:revision>
  <cp:lastPrinted>2017-03-08T15:51:00Z</cp:lastPrinted>
  <dcterms:created xsi:type="dcterms:W3CDTF">2017-02-09T09:44:00Z</dcterms:created>
  <dcterms:modified xsi:type="dcterms:W3CDTF">2017-10-11T08:38:00Z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1207554083</vt:i4>
  </property>
  <property fmtid="{D5CDD505-2E9C-101B-9397-08002B2CF9AE}" pid="3" name="_EmailSubject">
    <vt:lpwstr>DTM_YTT</vt:lpwstr>
  </property>
  <property fmtid="{D5CDD505-2E9C-101B-9397-08002B2CF9AE}" pid="4" name="_AuthorEmail">
    <vt:lpwstr>yesim.ensari@cs.com.tr</vt:lpwstr>
  </property>
  <property fmtid="{D5CDD505-2E9C-101B-9397-08002B2CF9AE}" pid="5" name="_AuthorEmailDisplayName">
    <vt:lpwstr>yesim</vt:lpwstr>
  </property>
  <property fmtid="{D5CDD505-2E9C-101B-9397-08002B2CF9AE}" pid="6" name="_ReviewingToolsShownOnce">
    <vt:lpwstr/>
  </property>
</Properties>
</file>